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2A682" w14:textId="77777777" w:rsidR="000A0F9B" w:rsidRPr="008D488C" w:rsidRDefault="00A044F2" w:rsidP="009712AD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8D488C">
        <w:rPr>
          <w:rFonts w:ascii="Arial" w:hAnsi="Arial" w:cs="Arial"/>
          <w:b/>
          <w:sz w:val="40"/>
          <w:szCs w:val="40"/>
        </w:rPr>
        <w:t>Hololens</w:t>
      </w:r>
      <w:proofErr w:type="spellEnd"/>
      <w:r w:rsidRPr="008D488C">
        <w:rPr>
          <w:rFonts w:ascii="Arial" w:hAnsi="Arial" w:cs="Arial"/>
          <w:b/>
          <w:sz w:val="40"/>
          <w:szCs w:val="40"/>
        </w:rPr>
        <w:t xml:space="preserve"> Development Report</w:t>
      </w:r>
    </w:p>
    <w:p w14:paraId="531A9E6B" w14:textId="5B7656EF" w:rsidR="009712AD" w:rsidRDefault="009712AD" w:rsidP="009712AD">
      <w:pPr>
        <w:jc w:val="right"/>
        <w:rPr>
          <w:rFonts w:ascii="Arial" w:hAnsi="Arial" w:cs="Arial"/>
          <w:sz w:val="24"/>
          <w:szCs w:val="24"/>
        </w:rPr>
      </w:pPr>
      <w:r w:rsidRPr="008D488C">
        <w:rPr>
          <w:rFonts w:ascii="Arial" w:hAnsi="Arial" w:cs="Arial"/>
          <w:sz w:val="24"/>
          <w:szCs w:val="24"/>
        </w:rPr>
        <w:t>Juwon Kim</w:t>
      </w:r>
    </w:p>
    <w:p w14:paraId="65F1FB8B" w14:textId="04EECE59" w:rsidR="00B4007E" w:rsidRPr="008D488C" w:rsidRDefault="00B4007E" w:rsidP="009712AD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kang9290@gmail.com</w:t>
      </w:r>
    </w:p>
    <w:p w14:paraId="3F3C5CDE" w14:textId="77777777" w:rsidR="009712AD" w:rsidRPr="008D488C" w:rsidRDefault="009712AD" w:rsidP="009712AD">
      <w:pPr>
        <w:jc w:val="right"/>
        <w:rPr>
          <w:rFonts w:ascii="Arial" w:hAnsi="Arial" w:cs="Arial"/>
          <w:sz w:val="24"/>
          <w:szCs w:val="24"/>
        </w:rPr>
      </w:pPr>
      <w:r w:rsidRPr="008D488C">
        <w:rPr>
          <w:rFonts w:ascii="Arial" w:hAnsi="Arial" w:cs="Arial"/>
          <w:sz w:val="24"/>
          <w:szCs w:val="24"/>
        </w:rPr>
        <w:t>01/10/2018 ~ 02/21/2018</w:t>
      </w:r>
    </w:p>
    <w:p w14:paraId="09C37D01" w14:textId="77777777" w:rsidR="009712AD" w:rsidRDefault="009712AD" w:rsidP="009712AD">
      <w:pPr>
        <w:rPr>
          <w:rFonts w:ascii="Arial" w:hAnsi="Arial" w:cs="Arial"/>
        </w:rPr>
      </w:pPr>
    </w:p>
    <w:p w14:paraId="2B9F465D" w14:textId="77777777" w:rsidR="009712AD" w:rsidRPr="008D488C" w:rsidRDefault="009712AD" w:rsidP="009712AD">
      <w:pPr>
        <w:pStyle w:val="ListParagraph"/>
        <w:numPr>
          <w:ilvl w:val="0"/>
          <w:numId w:val="27"/>
        </w:numPr>
        <w:rPr>
          <w:rFonts w:ascii="Arial" w:hAnsi="Arial" w:cs="Arial"/>
          <w:b/>
        </w:rPr>
      </w:pPr>
      <w:r w:rsidRPr="008D488C">
        <w:rPr>
          <w:rFonts w:ascii="Arial" w:hAnsi="Arial" w:cs="Arial"/>
          <w:b/>
        </w:rPr>
        <w:t>Development Environment</w:t>
      </w:r>
    </w:p>
    <w:p w14:paraId="185B1DB4" w14:textId="77777777" w:rsidR="009712AD" w:rsidRDefault="009712AD" w:rsidP="009712AD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Windows 10 Enterprise</w:t>
      </w:r>
    </w:p>
    <w:p w14:paraId="7A8F338A" w14:textId="77777777" w:rsidR="009712AD" w:rsidRDefault="009712AD" w:rsidP="009712AD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Unity 3D 2017.3.0f3</w:t>
      </w:r>
    </w:p>
    <w:p w14:paraId="62B93B54" w14:textId="73CACBAC" w:rsidR="009712AD" w:rsidRDefault="009712AD" w:rsidP="009712AD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Visual Studio 2017 15.5</w:t>
      </w:r>
    </w:p>
    <w:p w14:paraId="45F4708F" w14:textId="7C4ADFDC" w:rsidR="00331010" w:rsidRDefault="005267FE" w:rsidP="009712AD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HoloToolkit</w:t>
      </w:r>
      <w:proofErr w:type="spellEnd"/>
      <w:r>
        <w:rPr>
          <w:rFonts w:ascii="Arial" w:hAnsi="Arial" w:cs="Arial"/>
        </w:rPr>
        <w:t xml:space="preserve"> 2017.2.1.1 Patch Release</w:t>
      </w:r>
    </w:p>
    <w:p w14:paraId="5F7AEFBC" w14:textId="77777777" w:rsidR="00772155" w:rsidRDefault="00772155" w:rsidP="00772155">
      <w:pPr>
        <w:pStyle w:val="ListParagraph"/>
        <w:ind w:left="1440"/>
        <w:rPr>
          <w:rFonts w:ascii="Arial" w:hAnsi="Arial" w:cs="Arial"/>
        </w:rPr>
      </w:pPr>
    </w:p>
    <w:p w14:paraId="6777C50D" w14:textId="146F65BB" w:rsidR="00091131" w:rsidRPr="00772155" w:rsidRDefault="00091131" w:rsidP="00091131">
      <w:pPr>
        <w:pStyle w:val="ListParagraph"/>
        <w:numPr>
          <w:ilvl w:val="0"/>
          <w:numId w:val="27"/>
        </w:numPr>
        <w:rPr>
          <w:rFonts w:ascii="Arial" w:hAnsi="Arial" w:cs="Arial"/>
          <w:b/>
        </w:rPr>
      </w:pPr>
      <w:proofErr w:type="spellStart"/>
      <w:r w:rsidRPr="00772155">
        <w:rPr>
          <w:rFonts w:ascii="Arial" w:hAnsi="Arial" w:cs="Arial"/>
          <w:b/>
        </w:rPr>
        <w:t>Hololense</w:t>
      </w:r>
      <w:proofErr w:type="spellEnd"/>
      <w:r w:rsidRPr="00772155">
        <w:rPr>
          <w:rFonts w:ascii="Arial" w:hAnsi="Arial" w:cs="Arial"/>
          <w:b/>
        </w:rPr>
        <w:t xml:space="preserve"> Specs</w:t>
      </w:r>
    </w:p>
    <w:p w14:paraId="109E6F95" w14:textId="03239293" w:rsidR="00772155" w:rsidRDefault="00772155" w:rsidP="00772155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CPU :</w:t>
      </w:r>
      <w:proofErr w:type="gramEnd"/>
      <w:r>
        <w:rPr>
          <w:rFonts w:ascii="Arial" w:hAnsi="Arial" w:cs="Arial"/>
        </w:rPr>
        <w:t xml:space="preserve"> Intel x86 1Ghz</w:t>
      </w:r>
    </w:p>
    <w:p w14:paraId="06BAC927" w14:textId="22255951" w:rsidR="00772155" w:rsidRDefault="00772155" w:rsidP="00772155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2GB RAM, 1GB HPU RAM</w:t>
      </w:r>
    </w:p>
    <w:p w14:paraId="0DE03532" w14:textId="6E8F4166" w:rsidR="00772155" w:rsidRDefault="00772155" w:rsidP="00772155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64GB Storage</w:t>
      </w:r>
    </w:p>
    <w:p w14:paraId="01546810" w14:textId="49DE0C7B" w:rsidR="00772155" w:rsidRPr="00B4007E" w:rsidRDefault="00772155" w:rsidP="00B4007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Equipped accelerometer, gyroscope, magnetometer</w:t>
      </w:r>
    </w:p>
    <w:p w14:paraId="76D55D2D" w14:textId="6AC8E402" w:rsidR="00772155" w:rsidRPr="00772155" w:rsidRDefault="00772155" w:rsidP="00772155">
      <w:pPr>
        <w:pStyle w:val="ListParagraph"/>
        <w:numPr>
          <w:ilvl w:val="0"/>
          <w:numId w:val="27"/>
        </w:numPr>
        <w:rPr>
          <w:rFonts w:ascii="Arial" w:hAnsi="Arial" w:cs="Arial"/>
          <w:b/>
        </w:rPr>
      </w:pPr>
      <w:r w:rsidRPr="00772155">
        <w:rPr>
          <w:rFonts w:ascii="Arial" w:hAnsi="Arial" w:cs="Arial"/>
          <w:b/>
        </w:rPr>
        <w:t>What is the AR?</w:t>
      </w:r>
    </w:p>
    <w:p w14:paraId="37E01B4F" w14:textId="3E0F77E9" w:rsidR="00772155" w:rsidRDefault="008B05B8" w:rsidP="00772155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Style w:val="FootnoteReference"/>
          <w:rFonts w:ascii="Arial" w:hAnsi="Arial" w:cs="Arial"/>
        </w:rPr>
        <w:footnoteReference w:id="1"/>
      </w:r>
      <w:r w:rsidR="00772155" w:rsidRPr="00772155">
        <w:rPr>
          <w:rFonts w:ascii="Arial" w:hAnsi="Arial" w:cs="Arial"/>
          <w:bCs/>
        </w:rPr>
        <w:t>Augmented reality</w:t>
      </w:r>
      <w:r w:rsidR="00772155" w:rsidRPr="00772155">
        <w:rPr>
          <w:rFonts w:ascii="Arial" w:hAnsi="Arial" w:cs="Arial"/>
        </w:rPr>
        <w:t xml:space="preserve"> (</w:t>
      </w:r>
      <w:r w:rsidR="00772155" w:rsidRPr="00772155">
        <w:rPr>
          <w:rFonts w:ascii="Arial" w:hAnsi="Arial" w:cs="Arial"/>
          <w:bCs/>
        </w:rPr>
        <w:t>AR</w:t>
      </w:r>
      <w:r w:rsidR="00772155" w:rsidRPr="00772155">
        <w:rPr>
          <w:rFonts w:ascii="Arial" w:hAnsi="Arial" w:cs="Arial"/>
        </w:rPr>
        <w:t xml:space="preserve">) is a live direct or indirect view of a physical, real-world environment whose elements are "augmented" by computer-generated perceptual information, ideally across multiple sensory modalities, including </w:t>
      </w:r>
      <w:r w:rsidR="00772155" w:rsidRPr="008B05B8">
        <w:rPr>
          <w:rFonts w:ascii="Arial" w:hAnsi="Arial" w:cs="Arial"/>
        </w:rPr>
        <w:t>visual</w:t>
      </w:r>
      <w:r w:rsidR="00772155" w:rsidRPr="00772155">
        <w:rPr>
          <w:rFonts w:ascii="Arial" w:hAnsi="Arial" w:cs="Arial"/>
        </w:rPr>
        <w:t xml:space="preserve">, </w:t>
      </w:r>
      <w:r w:rsidR="00772155" w:rsidRPr="008B05B8">
        <w:rPr>
          <w:rFonts w:ascii="Arial" w:hAnsi="Arial" w:cs="Arial"/>
        </w:rPr>
        <w:t>auditory</w:t>
      </w:r>
      <w:r w:rsidR="00772155" w:rsidRPr="00772155">
        <w:rPr>
          <w:rFonts w:ascii="Arial" w:hAnsi="Arial" w:cs="Arial"/>
        </w:rPr>
        <w:t xml:space="preserve">, </w:t>
      </w:r>
      <w:r w:rsidR="00772155" w:rsidRPr="008B05B8">
        <w:rPr>
          <w:rFonts w:ascii="Arial" w:hAnsi="Arial" w:cs="Arial"/>
        </w:rPr>
        <w:t>haptic</w:t>
      </w:r>
      <w:r w:rsidR="00772155" w:rsidRPr="00772155">
        <w:rPr>
          <w:rFonts w:ascii="Arial" w:hAnsi="Arial" w:cs="Arial"/>
        </w:rPr>
        <w:t xml:space="preserve">, </w:t>
      </w:r>
      <w:r w:rsidR="00772155" w:rsidRPr="008B05B8">
        <w:rPr>
          <w:rFonts w:ascii="Arial" w:hAnsi="Arial" w:cs="Arial"/>
        </w:rPr>
        <w:t>somatosensory</w:t>
      </w:r>
      <w:r w:rsidR="00772155" w:rsidRPr="00772155">
        <w:rPr>
          <w:rFonts w:ascii="Arial" w:hAnsi="Arial" w:cs="Arial"/>
        </w:rPr>
        <w:t xml:space="preserve">, and </w:t>
      </w:r>
      <w:r w:rsidR="00772155" w:rsidRPr="008B05B8">
        <w:rPr>
          <w:rFonts w:ascii="Arial" w:hAnsi="Arial" w:cs="Arial"/>
        </w:rPr>
        <w:t>olfactory</w:t>
      </w:r>
      <w:r>
        <w:rPr>
          <w:rFonts w:ascii="Arial" w:hAnsi="Arial" w:cs="Arial"/>
        </w:rPr>
        <w:t>.</w:t>
      </w:r>
    </w:p>
    <w:p w14:paraId="03D6D84A" w14:textId="5DC88048" w:rsidR="00FD64CB" w:rsidRDefault="00FD64CB" w:rsidP="00772155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Difference between AR and VR</w:t>
      </w:r>
    </w:p>
    <w:p w14:paraId="7E8DD397" w14:textId="6260799C" w:rsidR="00FD64CB" w:rsidRDefault="00FD64CB" w:rsidP="00FD64CB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AR </w:t>
      </w:r>
    </w:p>
    <w:p w14:paraId="2A264996" w14:textId="2BDDCF8A" w:rsidR="00FD64CB" w:rsidRDefault="00FD64CB" w:rsidP="00FD64CB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Based or affected by real world</w:t>
      </w:r>
    </w:p>
    <w:p w14:paraId="776FB0EE" w14:textId="2B981612" w:rsidR="00FD64CB" w:rsidRDefault="00FD64CB" w:rsidP="00FD64CB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 camera to cover holographic </w:t>
      </w:r>
      <w:r w:rsidR="008A6758">
        <w:rPr>
          <w:rFonts w:ascii="Arial" w:hAnsi="Arial" w:cs="Arial"/>
        </w:rPr>
        <w:t>at real world</w:t>
      </w:r>
    </w:p>
    <w:p w14:paraId="0493751A" w14:textId="53356EE0" w:rsidR="008A6758" w:rsidRDefault="008A6758" w:rsidP="00FD64CB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Use part of body as controller</w:t>
      </w:r>
    </w:p>
    <w:p w14:paraId="2F1D3102" w14:textId="6339A5AA" w:rsidR="008A6758" w:rsidRDefault="008A6758" w:rsidP="008A6758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VR</w:t>
      </w:r>
    </w:p>
    <w:p w14:paraId="7FB443B5" w14:textId="5BEDFBF5" w:rsidR="008A6758" w:rsidRDefault="008A6758" w:rsidP="008A6758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Based and affected by virtual world</w:t>
      </w:r>
    </w:p>
    <w:p w14:paraId="53E7C952" w14:textId="0F610F2B" w:rsidR="008A6758" w:rsidRDefault="008A6758" w:rsidP="008A6758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There’s no camera attached at device</w:t>
      </w:r>
    </w:p>
    <w:p w14:paraId="15D9C51B" w14:textId="447DB686" w:rsidR="008A6758" w:rsidRDefault="008A6758" w:rsidP="008A6758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Use exclusive controller for VR</w:t>
      </w:r>
    </w:p>
    <w:p w14:paraId="25D00ADF" w14:textId="4DB8434C" w:rsidR="008A6758" w:rsidRDefault="008A6758" w:rsidP="008A6758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AR Usage</w:t>
      </w:r>
    </w:p>
    <w:p w14:paraId="30FA864A" w14:textId="476AAAFB" w:rsidR="008A6758" w:rsidRDefault="008A6758" w:rsidP="008A6758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Tour Application</w:t>
      </w:r>
      <w:r>
        <w:rPr>
          <w:rStyle w:val="FootnoteReference"/>
          <w:rFonts w:ascii="Arial" w:hAnsi="Arial" w:cs="Arial"/>
        </w:rPr>
        <w:footnoteReference w:id="2"/>
      </w:r>
    </w:p>
    <w:p w14:paraId="038CBF30" w14:textId="10137AF2" w:rsidR="00676C25" w:rsidRPr="00676C25" w:rsidRDefault="00676C25" w:rsidP="00676C25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proofErr w:type="spellStart"/>
      <w:r>
        <w:rPr>
          <w:rFonts w:ascii="Arial" w:eastAsia="Batang" w:hAnsi="Arial" w:cs="Arial"/>
          <w:lang w:eastAsia="ko-KR"/>
        </w:rPr>
        <w:t>Hololense</w:t>
      </w:r>
      <w:proofErr w:type="spellEnd"/>
      <w:r>
        <w:rPr>
          <w:rFonts w:ascii="Arial" w:eastAsia="Batang" w:hAnsi="Arial" w:cs="Arial"/>
          <w:lang w:eastAsia="ko-KR"/>
        </w:rPr>
        <w:t xml:space="preserve"> scanning tour route and guide tourists to right direction</w:t>
      </w:r>
    </w:p>
    <w:p w14:paraId="56604831" w14:textId="6325D89C" w:rsidR="00676C25" w:rsidRDefault="00676C25" w:rsidP="00676C25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eastAsia="Batang" w:hAnsi="Arial" w:cs="Arial"/>
          <w:lang w:eastAsia="ko-KR"/>
        </w:rPr>
        <w:t xml:space="preserve">Show up sightseeing point’s </w:t>
      </w:r>
      <w:proofErr w:type="spellStart"/>
      <w:r>
        <w:rPr>
          <w:rFonts w:ascii="Arial" w:eastAsia="Batang" w:hAnsi="Arial" w:cs="Arial"/>
          <w:lang w:eastAsia="ko-KR"/>
        </w:rPr>
        <w:t>informations</w:t>
      </w:r>
      <w:proofErr w:type="spellEnd"/>
      <w:r>
        <w:rPr>
          <w:rFonts w:ascii="Arial" w:eastAsia="Batang" w:hAnsi="Arial" w:cs="Arial"/>
          <w:lang w:eastAsia="ko-KR"/>
        </w:rPr>
        <w:t>.</w:t>
      </w:r>
    </w:p>
    <w:p w14:paraId="5C981C27" w14:textId="088E50EA" w:rsidR="00CC6D5D" w:rsidRDefault="00CC6D5D" w:rsidP="008A6758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Science Class Application</w:t>
      </w:r>
      <w:r>
        <w:rPr>
          <w:rStyle w:val="FootnoteReference"/>
          <w:rFonts w:ascii="Arial" w:hAnsi="Arial" w:cs="Arial"/>
        </w:rPr>
        <w:footnoteReference w:id="3"/>
      </w:r>
    </w:p>
    <w:p w14:paraId="3DF3D4E7" w14:textId="3B0D92B5" w:rsidR="00676C25" w:rsidRDefault="00676C25" w:rsidP="00676C25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Student can do science </w:t>
      </w:r>
      <w:r w:rsidR="002E1497">
        <w:rPr>
          <w:rFonts w:ascii="Arial" w:hAnsi="Arial" w:cs="Arial"/>
        </w:rPr>
        <w:t>experiment in AR environment.</w:t>
      </w:r>
    </w:p>
    <w:p w14:paraId="12C2095E" w14:textId="4EED24BF" w:rsidR="002E1497" w:rsidRDefault="002E1497" w:rsidP="00676C25">
      <w:pPr>
        <w:pStyle w:val="ListParagraph"/>
        <w:numPr>
          <w:ilvl w:val="3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It makes experiment more clean and easy.</w:t>
      </w:r>
    </w:p>
    <w:p w14:paraId="622E3559" w14:textId="30418500" w:rsidR="008A6758" w:rsidRPr="00CC6D5D" w:rsidRDefault="00CC6D5D" w:rsidP="00CC6D5D">
      <w:pPr>
        <w:ind w:left="19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B28154D" wp14:editId="29896DB7">
            <wp:extent cx="1844040" cy="1384279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13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EBA4" w14:textId="77777777" w:rsidR="00E6324E" w:rsidRDefault="00E6324E" w:rsidP="00E6324E">
      <w:pPr>
        <w:pStyle w:val="ListParagraph"/>
        <w:ind w:left="1440"/>
        <w:rPr>
          <w:rFonts w:ascii="Arial" w:hAnsi="Arial" w:cs="Arial"/>
        </w:rPr>
      </w:pPr>
    </w:p>
    <w:p w14:paraId="04CDE286" w14:textId="77777777" w:rsidR="00E6324E" w:rsidRPr="008D488C" w:rsidRDefault="009712AD" w:rsidP="00E6324E">
      <w:pPr>
        <w:pStyle w:val="ListParagraph"/>
        <w:numPr>
          <w:ilvl w:val="0"/>
          <w:numId w:val="27"/>
        </w:numPr>
        <w:rPr>
          <w:rFonts w:ascii="Arial" w:hAnsi="Arial" w:cs="Arial"/>
          <w:b/>
        </w:rPr>
      </w:pPr>
      <w:r w:rsidRPr="008D488C">
        <w:rPr>
          <w:rFonts w:ascii="Arial" w:hAnsi="Arial" w:cs="Arial"/>
          <w:b/>
        </w:rPr>
        <w:t xml:space="preserve">How to set up </w:t>
      </w:r>
      <w:proofErr w:type="spellStart"/>
      <w:r w:rsidRPr="008D488C">
        <w:rPr>
          <w:rFonts w:ascii="Arial" w:hAnsi="Arial" w:cs="Arial"/>
          <w:b/>
        </w:rPr>
        <w:t>hololens</w:t>
      </w:r>
      <w:proofErr w:type="spellEnd"/>
      <w:r w:rsidRPr="008D488C">
        <w:rPr>
          <w:rFonts w:ascii="Arial" w:hAnsi="Arial" w:cs="Arial"/>
          <w:b/>
        </w:rPr>
        <w:t xml:space="preserve"> development environment</w:t>
      </w:r>
    </w:p>
    <w:p w14:paraId="6977F08A" w14:textId="77777777" w:rsidR="00E6324E" w:rsidRDefault="00E6324E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Install Unity 3D</w:t>
      </w:r>
    </w:p>
    <w:p w14:paraId="3953D160" w14:textId="77777777" w:rsidR="00E6324E" w:rsidRDefault="00E6324E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Download </w:t>
      </w:r>
      <w:proofErr w:type="spellStart"/>
      <w:r>
        <w:rPr>
          <w:rFonts w:ascii="Arial" w:hAnsi="Arial" w:cs="Arial"/>
        </w:rPr>
        <w:t>lastest</w:t>
      </w:r>
      <w:proofErr w:type="spellEnd"/>
      <w:r>
        <w:rPr>
          <w:rFonts w:ascii="Arial" w:hAnsi="Arial" w:cs="Arial"/>
        </w:rPr>
        <w:t xml:space="preserve"> Unity </w:t>
      </w:r>
      <w:proofErr w:type="spellStart"/>
      <w:r>
        <w:rPr>
          <w:rFonts w:ascii="Arial" w:hAnsi="Arial" w:cs="Arial"/>
        </w:rPr>
        <w:t>Holotoolkit</w:t>
      </w:r>
      <w:proofErr w:type="spellEnd"/>
      <w:r>
        <w:rPr>
          <w:rFonts w:ascii="Arial" w:hAnsi="Arial" w:cs="Arial"/>
        </w:rPr>
        <w:t xml:space="preserve"> package from here</w:t>
      </w:r>
      <w:r>
        <w:rPr>
          <w:rStyle w:val="FootnoteReference"/>
          <w:rFonts w:ascii="Arial" w:hAnsi="Arial" w:cs="Arial"/>
        </w:rPr>
        <w:footnoteReference w:id="4"/>
      </w:r>
    </w:p>
    <w:p w14:paraId="5F941149" w14:textId="77777777" w:rsidR="00E6324E" w:rsidRDefault="00E6324E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Install Visual Studio 2017</w:t>
      </w:r>
    </w:p>
    <w:p w14:paraId="4E680D50" w14:textId="77777777" w:rsidR="00E6324E" w:rsidRDefault="00E6324E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Install </w:t>
      </w:r>
      <w:proofErr w:type="gramStart"/>
      <w:r>
        <w:rPr>
          <w:rFonts w:ascii="Arial" w:hAnsi="Arial" w:cs="Arial"/>
        </w:rPr>
        <w:t>UWP(</w:t>
      </w:r>
      <w:proofErr w:type="gramEnd"/>
      <w:r>
        <w:rPr>
          <w:rFonts w:ascii="Arial" w:hAnsi="Arial" w:cs="Arial"/>
        </w:rPr>
        <w:t>Universal Windows Platform) from here</w:t>
      </w:r>
      <w:r>
        <w:rPr>
          <w:rStyle w:val="FootnoteReference"/>
          <w:rFonts w:ascii="Arial" w:hAnsi="Arial" w:cs="Arial"/>
        </w:rPr>
        <w:footnoteReference w:id="5"/>
      </w:r>
    </w:p>
    <w:p w14:paraId="08D39034" w14:textId="77777777" w:rsidR="00E6324E" w:rsidRDefault="00E6324E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Install </w:t>
      </w:r>
      <w:proofErr w:type="spellStart"/>
      <w:r>
        <w:rPr>
          <w:rFonts w:ascii="Arial" w:hAnsi="Arial" w:cs="Arial"/>
        </w:rPr>
        <w:t>hololens</w:t>
      </w:r>
      <w:proofErr w:type="spellEnd"/>
      <w:r>
        <w:rPr>
          <w:rFonts w:ascii="Arial" w:hAnsi="Arial" w:cs="Arial"/>
        </w:rPr>
        <w:t xml:space="preserve"> emulator from here</w:t>
      </w:r>
      <w:r>
        <w:rPr>
          <w:rStyle w:val="FootnoteReference"/>
          <w:rFonts w:ascii="Arial" w:hAnsi="Arial" w:cs="Arial"/>
        </w:rPr>
        <w:footnoteReference w:id="6"/>
      </w:r>
    </w:p>
    <w:p w14:paraId="374FE213" w14:textId="77777777" w:rsidR="00E6324E" w:rsidRDefault="00E6324E" w:rsidP="00E6324E">
      <w:pPr>
        <w:pStyle w:val="ListParagraph"/>
        <w:ind w:left="1440"/>
        <w:rPr>
          <w:rFonts w:ascii="Arial" w:hAnsi="Arial" w:cs="Arial"/>
        </w:rPr>
      </w:pPr>
    </w:p>
    <w:p w14:paraId="0EA0BBD0" w14:textId="77777777" w:rsidR="00E6324E" w:rsidRPr="008D488C" w:rsidRDefault="00E6324E" w:rsidP="00E6324E">
      <w:pPr>
        <w:pStyle w:val="ListParagraph"/>
        <w:numPr>
          <w:ilvl w:val="0"/>
          <w:numId w:val="27"/>
        </w:numPr>
        <w:rPr>
          <w:rFonts w:ascii="Arial" w:hAnsi="Arial" w:cs="Arial"/>
          <w:b/>
        </w:rPr>
      </w:pPr>
      <w:r w:rsidRPr="008D488C">
        <w:rPr>
          <w:rFonts w:ascii="Arial" w:hAnsi="Arial" w:cs="Arial"/>
          <w:b/>
        </w:rPr>
        <w:t xml:space="preserve">How to compile your </w:t>
      </w:r>
      <w:proofErr w:type="spellStart"/>
      <w:r w:rsidRPr="008D488C">
        <w:rPr>
          <w:rFonts w:ascii="Arial" w:hAnsi="Arial" w:cs="Arial"/>
          <w:b/>
        </w:rPr>
        <w:t>hololens</w:t>
      </w:r>
      <w:proofErr w:type="spellEnd"/>
      <w:r w:rsidRPr="008D488C">
        <w:rPr>
          <w:rFonts w:ascii="Arial" w:hAnsi="Arial" w:cs="Arial"/>
          <w:b/>
        </w:rPr>
        <w:t xml:space="preserve"> project</w:t>
      </w:r>
    </w:p>
    <w:p w14:paraId="4751C3EC" w14:textId="77777777" w:rsidR="00E6324E" w:rsidRDefault="00E6324E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Add your scene at build settings.</w:t>
      </w:r>
    </w:p>
    <w:p w14:paraId="0ED14E5D" w14:textId="5E950583" w:rsidR="00621ABD" w:rsidRPr="008A6758" w:rsidRDefault="00E6324E" w:rsidP="008A6758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224ED4" wp14:editId="4A36CE44">
            <wp:extent cx="2415540" cy="23241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28" t="7293" r="44231" b="23192"/>
                    <a:stretch/>
                  </pic:blipFill>
                  <pic:spPr bwMode="auto">
                    <a:xfrm>
                      <a:off x="0" y="0"/>
                      <a:ext cx="24155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FB23" w14:textId="77777777" w:rsidR="00621ABD" w:rsidRDefault="00621ABD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In player settings, you must check VR Supported at XR Settings.</w:t>
      </w:r>
    </w:p>
    <w:p w14:paraId="432A2DC7" w14:textId="77777777" w:rsidR="00E6324E" w:rsidRDefault="00621ABD" w:rsidP="00621ABD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393E9D6" wp14:editId="4C7E7622">
            <wp:extent cx="2171700" cy="206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6249" cy="206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10BF" w14:textId="77777777" w:rsidR="00621ABD" w:rsidRDefault="00621ABD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“Mixed Reality </w:t>
      </w:r>
      <w:proofErr w:type="spellStart"/>
      <w:r>
        <w:rPr>
          <w:rFonts w:ascii="Arial" w:hAnsi="Arial" w:cs="Arial"/>
        </w:rPr>
        <w:t>Tookit</w:t>
      </w:r>
      <w:proofErr w:type="spellEnd"/>
      <w:r>
        <w:rPr>
          <w:rFonts w:ascii="Arial" w:hAnsi="Arial" w:cs="Arial"/>
        </w:rPr>
        <w:t>” menu, click “Build Window”, click “Build Unity Project and wait for building in Visual Studio Solution. After finishing building, click “Open Project Solution”</w:t>
      </w:r>
    </w:p>
    <w:p w14:paraId="432E46FA" w14:textId="77777777" w:rsidR="00621ABD" w:rsidRPr="00621ABD" w:rsidRDefault="00621ABD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</w:p>
    <w:p w14:paraId="6165CB9F" w14:textId="77777777" w:rsidR="00621ABD" w:rsidRDefault="00621ABD" w:rsidP="00621ABD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86C374" wp14:editId="0F050F76">
            <wp:extent cx="3657600" cy="1996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23" t="2051" r="21538" b="38233"/>
                    <a:stretch/>
                  </pic:blipFill>
                  <pic:spPr bwMode="auto">
                    <a:xfrm>
                      <a:off x="0" y="0"/>
                      <a:ext cx="36576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174B2" w14:textId="77777777" w:rsidR="00621ABD" w:rsidRPr="00621ABD" w:rsidRDefault="00621ABD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Right click your solution and click properties. And check “Uninstall and then re-install ~”, “Deploy optional packages” options.</w:t>
      </w:r>
    </w:p>
    <w:p w14:paraId="7F2693A5" w14:textId="77777777" w:rsidR="00621ABD" w:rsidRDefault="00621ABD" w:rsidP="00FC62C5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2EDEEF" wp14:editId="312B5217">
            <wp:extent cx="4678680" cy="194734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89" r="5128" b="20911"/>
                    <a:stretch/>
                  </pic:blipFill>
                  <pic:spPr bwMode="auto">
                    <a:xfrm>
                      <a:off x="0" y="0"/>
                      <a:ext cx="4685949" cy="195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B2FFC" w14:textId="77777777" w:rsidR="00FC62C5" w:rsidRDefault="00FC62C5" w:rsidP="00E6324E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Set your building setting like this and click build button.</w:t>
      </w:r>
    </w:p>
    <w:p w14:paraId="106C8096" w14:textId="77777777" w:rsidR="00FC62C5" w:rsidRDefault="00FC62C5" w:rsidP="00FC62C5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F8F8F8" wp14:editId="1B744047">
            <wp:extent cx="3228975" cy="447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AA26" w14:textId="691D9B6F" w:rsidR="00FC62C5" w:rsidRDefault="00FC62C5" w:rsidP="00FC62C5">
      <w:pPr>
        <w:pStyle w:val="ListParagraph"/>
        <w:ind w:left="1440"/>
        <w:rPr>
          <w:rFonts w:ascii="Arial" w:hAnsi="Arial" w:cs="Arial"/>
        </w:rPr>
      </w:pPr>
    </w:p>
    <w:p w14:paraId="2FE0D402" w14:textId="77777777" w:rsidR="00124D23" w:rsidRDefault="00124D23" w:rsidP="00FC62C5">
      <w:pPr>
        <w:pStyle w:val="ListParagraph"/>
        <w:ind w:left="1440"/>
        <w:rPr>
          <w:rFonts w:ascii="Arial" w:hAnsi="Arial" w:cs="Arial"/>
        </w:rPr>
      </w:pPr>
    </w:p>
    <w:p w14:paraId="59DB1C9B" w14:textId="457921DA" w:rsidR="00676B3C" w:rsidRDefault="00676B3C" w:rsidP="00E6324E">
      <w:pPr>
        <w:pStyle w:val="ListParagraph"/>
        <w:numPr>
          <w:ilvl w:val="0"/>
          <w:numId w:val="27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What you have to know before </w:t>
      </w:r>
      <w:proofErr w:type="gramStart"/>
      <w:r>
        <w:rPr>
          <w:rFonts w:ascii="Arial" w:hAnsi="Arial" w:cs="Arial"/>
          <w:b/>
        </w:rPr>
        <w:t>develop</w:t>
      </w:r>
      <w:proofErr w:type="gram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hololense</w:t>
      </w:r>
      <w:proofErr w:type="spellEnd"/>
      <w:r>
        <w:rPr>
          <w:rFonts w:ascii="Arial" w:hAnsi="Arial" w:cs="Arial"/>
          <w:b/>
        </w:rPr>
        <w:t xml:space="preserve"> apps</w:t>
      </w:r>
    </w:p>
    <w:p w14:paraId="53148781" w14:textId="59D4EB0D" w:rsidR="00676B3C" w:rsidRDefault="001B6E40" w:rsidP="00676B3C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Spatial Mapping </w:t>
      </w:r>
      <w:proofErr w:type="gramStart"/>
      <w:r>
        <w:rPr>
          <w:rFonts w:ascii="Arial" w:hAnsi="Arial" w:cs="Arial"/>
        </w:rPr>
        <w:t>range :</w:t>
      </w:r>
      <w:proofErr w:type="gramEnd"/>
      <w:r>
        <w:rPr>
          <w:rFonts w:ascii="Arial" w:hAnsi="Arial" w:cs="Arial"/>
        </w:rPr>
        <w:t xml:space="preserve"> 0 yards ~ 8 yards</w:t>
      </w:r>
    </w:p>
    <w:p w14:paraId="070625A1" w14:textId="76808729" w:rsidR="004B5A13" w:rsidRDefault="001B6E40" w:rsidP="004B5A13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265951" wp14:editId="10ADCAEA">
            <wp:extent cx="4450080" cy="2245034"/>
            <wp:effectExtent l="0" t="0" r="7620" b="3175"/>
            <wp:docPr id="12" name="Picture 12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14" cy="224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1952" w14:textId="51D8B1E6" w:rsidR="00433BBD" w:rsidRDefault="00433BBD" w:rsidP="00433BBD">
      <w:pPr>
        <w:pStyle w:val="ListParagraph"/>
        <w:ind w:left="2160"/>
        <w:rPr>
          <w:rFonts w:ascii="Arial" w:hAnsi="Arial" w:cs="Arial"/>
        </w:rPr>
      </w:pPr>
      <w:r>
        <w:rPr>
          <w:rFonts w:ascii="Arial" w:hAnsi="Arial" w:cs="Arial"/>
        </w:rPr>
        <w:t xml:space="preserve">Each color means 1 </w:t>
      </w:r>
      <w:proofErr w:type="gramStart"/>
      <w:r>
        <w:rPr>
          <w:rFonts w:ascii="Arial" w:hAnsi="Arial" w:cs="Arial"/>
        </w:rPr>
        <w:t>meter(</w:t>
      </w:r>
      <w:proofErr w:type="gramEnd"/>
      <w:r>
        <w:rPr>
          <w:rFonts w:ascii="Arial" w:hAnsi="Arial" w:cs="Arial"/>
        </w:rPr>
        <w:t>1.09 yards)</w:t>
      </w:r>
    </w:p>
    <w:p w14:paraId="2DF4647E" w14:textId="666F4822" w:rsidR="004B5A13" w:rsidRPr="004B5A13" w:rsidRDefault="004B5A13" w:rsidP="004B5A13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Spatial Mapping will not </w:t>
      </w:r>
      <w:r w:rsidR="00433BBD">
        <w:rPr>
          <w:rFonts w:ascii="Arial" w:hAnsi="Arial" w:cs="Arial"/>
        </w:rPr>
        <w:t xml:space="preserve">be </w:t>
      </w:r>
      <w:r>
        <w:rPr>
          <w:rFonts w:ascii="Arial" w:hAnsi="Arial" w:cs="Arial"/>
        </w:rPr>
        <w:t>fully functional at large space.</w:t>
      </w:r>
    </w:p>
    <w:p w14:paraId="660A737B" w14:textId="3A2DD6D5" w:rsidR="001B6E40" w:rsidRDefault="001B6E40" w:rsidP="001B6E40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Virtual Object view enable </w:t>
      </w:r>
      <w:proofErr w:type="gramStart"/>
      <w:r>
        <w:rPr>
          <w:rFonts w:ascii="Arial" w:hAnsi="Arial" w:cs="Arial"/>
        </w:rPr>
        <w:t>range :</w:t>
      </w:r>
      <w:proofErr w:type="gramEnd"/>
      <w:r>
        <w:rPr>
          <w:rFonts w:ascii="Arial" w:hAnsi="Arial" w:cs="Arial"/>
        </w:rPr>
        <w:t xml:space="preserve"> 1 foot 7 in ~</w:t>
      </w:r>
    </w:p>
    <w:p w14:paraId="0B977EF3" w14:textId="1424E7CE" w:rsidR="004B5A13" w:rsidRPr="001B6E40" w:rsidRDefault="004B5A13" w:rsidP="004B5A13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In Unity 3D, object must be far 0.5 from camera</w:t>
      </w:r>
    </w:p>
    <w:p w14:paraId="016AAA71" w14:textId="7E7DBF42" w:rsidR="001B6E40" w:rsidRDefault="005267FE" w:rsidP="00676B3C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You must use “Occlusion Culling” feature for optimization. </w:t>
      </w:r>
    </w:p>
    <w:p w14:paraId="391F34E6" w14:textId="7CB1DE1B" w:rsidR="00CB709C" w:rsidRDefault="00CB709C" w:rsidP="00CB709C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“Occlusion Culling” feature helps </w:t>
      </w:r>
      <w:r w:rsidR="00433BBD">
        <w:rPr>
          <w:rFonts w:ascii="Arial" w:hAnsi="Arial" w:cs="Arial"/>
        </w:rPr>
        <w:t xml:space="preserve">optimize application. Check </w:t>
      </w:r>
      <w:proofErr w:type="gramStart"/>
      <w:r w:rsidR="00433BBD">
        <w:rPr>
          <w:rFonts w:ascii="Arial" w:hAnsi="Arial" w:cs="Arial"/>
        </w:rPr>
        <w:t>this docs</w:t>
      </w:r>
      <w:proofErr w:type="gramEnd"/>
      <w:r w:rsidR="00433BBD">
        <w:rPr>
          <w:rStyle w:val="FootnoteReference"/>
          <w:rFonts w:ascii="Arial" w:hAnsi="Arial" w:cs="Arial"/>
        </w:rPr>
        <w:footnoteReference w:id="7"/>
      </w:r>
      <w:r w:rsidR="00433BBD">
        <w:rPr>
          <w:rFonts w:ascii="Arial" w:hAnsi="Arial" w:cs="Arial"/>
        </w:rPr>
        <w:t xml:space="preserve"> to implement this feature.</w:t>
      </w:r>
    </w:p>
    <w:p w14:paraId="67D13855" w14:textId="613C48A3" w:rsidR="00545332" w:rsidRPr="001B6E40" w:rsidRDefault="00545332" w:rsidP="00085F31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eastAsia="MS Mincho" w:hAnsi="Arial" w:cs="Arial" w:hint="eastAsia"/>
        </w:rPr>
        <w:t>Yo</w:t>
      </w:r>
      <w:r>
        <w:rPr>
          <w:rFonts w:ascii="Arial" w:eastAsia="MS Mincho" w:hAnsi="Arial" w:cs="Arial"/>
        </w:rPr>
        <w:t xml:space="preserve">u can’t use “UI canvas” for </w:t>
      </w:r>
      <w:proofErr w:type="spellStart"/>
      <w:r>
        <w:rPr>
          <w:rFonts w:ascii="Arial" w:eastAsia="MS Mincho" w:hAnsi="Arial" w:cs="Arial"/>
        </w:rPr>
        <w:t>Hololense</w:t>
      </w:r>
      <w:proofErr w:type="spellEnd"/>
      <w:r>
        <w:rPr>
          <w:rFonts w:ascii="Arial" w:eastAsia="MS Mincho" w:hAnsi="Arial" w:cs="Arial"/>
        </w:rPr>
        <w:t xml:space="preserve"> app. Because </w:t>
      </w:r>
      <w:proofErr w:type="gramStart"/>
      <w:r>
        <w:rPr>
          <w:rFonts w:ascii="Arial" w:eastAsia="MS Mincho" w:hAnsi="Arial" w:cs="Arial"/>
        </w:rPr>
        <w:t>All of</w:t>
      </w:r>
      <w:proofErr w:type="gramEnd"/>
      <w:r>
        <w:rPr>
          <w:rFonts w:ascii="Arial" w:eastAsia="MS Mincho" w:hAnsi="Arial" w:cs="Arial"/>
        </w:rPr>
        <w:t xml:space="preserve"> interactive UI panel or buttons must be in 3D dimension environment.</w:t>
      </w:r>
      <w:r w:rsidR="00085F31">
        <w:rPr>
          <w:rFonts w:ascii="Arial" w:eastAsia="Batang" w:hAnsi="Arial" w:cs="Arial"/>
          <w:lang w:eastAsia="ko-KR"/>
        </w:rPr>
        <w:t xml:space="preserve"> </w:t>
      </w:r>
    </w:p>
    <w:p w14:paraId="2EC53B5D" w14:textId="732F5355" w:rsidR="00E6324E" w:rsidRPr="008D488C" w:rsidRDefault="00962A87" w:rsidP="00E6324E">
      <w:pPr>
        <w:pStyle w:val="ListParagraph"/>
        <w:numPr>
          <w:ilvl w:val="0"/>
          <w:numId w:val="27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My</w:t>
      </w:r>
      <w:r w:rsidR="00F977D0" w:rsidRPr="008D488C">
        <w:rPr>
          <w:rFonts w:ascii="Arial" w:hAnsi="Arial" w:cs="Arial"/>
          <w:b/>
        </w:rPr>
        <w:t xml:space="preserve"> Development </w:t>
      </w:r>
      <w:r>
        <w:rPr>
          <w:rFonts w:ascii="Arial" w:hAnsi="Arial" w:cs="Arial"/>
          <w:b/>
        </w:rPr>
        <w:t>L</w:t>
      </w:r>
      <w:r w:rsidR="005534AD">
        <w:rPr>
          <w:rFonts w:ascii="Arial" w:hAnsi="Arial" w:cs="Arial"/>
          <w:b/>
        </w:rPr>
        <w:t>og</w:t>
      </w:r>
      <w:r>
        <w:rPr>
          <w:rFonts w:ascii="Arial" w:hAnsi="Arial" w:cs="Arial"/>
          <w:b/>
        </w:rPr>
        <w:t xml:space="preserve"> of </w:t>
      </w:r>
      <w:proofErr w:type="spellStart"/>
      <w:r w:rsidR="00F977D0" w:rsidRPr="008D488C">
        <w:rPr>
          <w:rFonts w:ascii="Arial" w:hAnsi="Arial" w:cs="Arial"/>
          <w:b/>
        </w:rPr>
        <w:t>Hololens</w:t>
      </w:r>
      <w:proofErr w:type="spellEnd"/>
    </w:p>
    <w:p w14:paraId="5F83242B" w14:textId="77777777" w:rsidR="00F977D0" w:rsidRDefault="00F977D0" w:rsidP="00F977D0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Hololens</w:t>
      </w:r>
      <w:proofErr w:type="spellEnd"/>
      <w:r>
        <w:rPr>
          <w:rFonts w:ascii="Arial" w:hAnsi="Arial" w:cs="Arial"/>
        </w:rPr>
        <w:t xml:space="preserve"> Camera</w:t>
      </w:r>
    </w:p>
    <w:p w14:paraId="450F671A" w14:textId="77777777" w:rsidR="00F977D0" w:rsidRDefault="00F977D0" w:rsidP="00F977D0">
      <w:pPr>
        <w:pStyle w:val="ListParagraph"/>
        <w:ind w:left="21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D292C6" wp14:editId="0A558B80">
            <wp:extent cx="3505200" cy="847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3658" w14:textId="77777777" w:rsidR="00F977D0" w:rsidRDefault="00F977D0" w:rsidP="00F977D0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You can find “</w:t>
      </w:r>
      <w:proofErr w:type="spellStart"/>
      <w:r>
        <w:rPr>
          <w:rFonts w:ascii="Arial" w:hAnsi="Arial" w:cs="Arial"/>
        </w:rPr>
        <w:t>MixedRealityCameraParent</w:t>
      </w:r>
      <w:proofErr w:type="spellEnd"/>
      <w:r>
        <w:rPr>
          <w:rFonts w:ascii="Arial" w:hAnsi="Arial" w:cs="Arial"/>
        </w:rPr>
        <w:t xml:space="preserve">” in </w:t>
      </w:r>
      <w:proofErr w:type="spellStart"/>
      <w:r>
        <w:rPr>
          <w:rFonts w:ascii="Arial" w:hAnsi="Arial" w:cs="Arial"/>
        </w:rPr>
        <w:t>Holotoolkit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pacakage</w:t>
      </w:r>
      <w:proofErr w:type="spellEnd"/>
      <w:r>
        <w:rPr>
          <w:rFonts w:ascii="Arial" w:hAnsi="Arial" w:cs="Arial"/>
        </w:rPr>
        <w:t xml:space="preserve">. This prefab </w:t>
      </w:r>
      <w:r w:rsidR="002C5C70">
        <w:rPr>
          <w:rFonts w:ascii="Arial" w:hAnsi="Arial" w:cs="Arial"/>
        </w:rPr>
        <w:t xml:space="preserve">gives area which you can make virtual object </w:t>
      </w:r>
      <w:proofErr w:type="gramStart"/>
      <w:r w:rsidR="002C5C70">
        <w:rPr>
          <w:rFonts w:ascii="Arial" w:hAnsi="Arial" w:cs="Arial"/>
        </w:rPr>
        <w:t>in reality world</w:t>
      </w:r>
      <w:proofErr w:type="gramEnd"/>
      <w:r w:rsidR="002C5C70">
        <w:rPr>
          <w:rFonts w:ascii="Arial" w:hAnsi="Arial" w:cs="Arial"/>
        </w:rPr>
        <w:t>.</w:t>
      </w:r>
    </w:p>
    <w:p w14:paraId="5F78CF5E" w14:textId="77777777" w:rsidR="00F977D0" w:rsidRDefault="00F977D0" w:rsidP="00F977D0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Cursor</w:t>
      </w:r>
    </w:p>
    <w:p w14:paraId="38B83DAA" w14:textId="77777777" w:rsidR="002C5C70" w:rsidRDefault="002C5C70" w:rsidP="002C5C70">
      <w:pPr>
        <w:pStyle w:val="ListParagraph"/>
        <w:ind w:left="21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D5719D" wp14:editId="2D744BC9">
            <wp:extent cx="3390900" cy="1057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78C" w14:textId="77777777" w:rsidR="002C5C70" w:rsidRDefault="002C5C70" w:rsidP="002C5C70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There some cursor prefab for </w:t>
      </w:r>
      <w:proofErr w:type="spellStart"/>
      <w:r>
        <w:rPr>
          <w:rFonts w:ascii="Arial" w:hAnsi="Arial" w:cs="Arial"/>
        </w:rPr>
        <w:t>hololens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HololensTookit</w:t>
      </w:r>
      <w:proofErr w:type="spellEnd"/>
      <w:r>
        <w:rPr>
          <w:rFonts w:ascii="Arial" w:hAnsi="Arial" w:cs="Arial"/>
        </w:rPr>
        <w:t xml:space="preserve">. This cursor prefab can use as mouse function. And this prefab response from user’s gesture in </w:t>
      </w:r>
      <w:proofErr w:type="spellStart"/>
      <w:r>
        <w:rPr>
          <w:rFonts w:ascii="Arial" w:hAnsi="Arial" w:cs="Arial"/>
        </w:rPr>
        <w:t>hololens</w:t>
      </w:r>
      <w:proofErr w:type="spellEnd"/>
      <w:r>
        <w:rPr>
          <w:rFonts w:ascii="Arial" w:hAnsi="Arial" w:cs="Arial"/>
        </w:rPr>
        <w:t>.</w:t>
      </w:r>
    </w:p>
    <w:p w14:paraId="35EB0F98" w14:textId="77777777" w:rsidR="002C5C70" w:rsidRDefault="00F977D0" w:rsidP="002C5C70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UI</w:t>
      </w:r>
    </w:p>
    <w:p w14:paraId="15C21ABB" w14:textId="77777777" w:rsidR="00DE71A9" w:rsidRDefault="00DE71A9" w:rsidP="00DE71A9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You must use 3D object when making UI for </w:t>
      </w:r>
      <w:proofErr w:type="spellStart"/>
      <w:r>
        <w:rPr>
          <w:rFonts w:ascii="Arial" w:hAnsi="Arial" w:cs="Arial"/>
        </w:rPr>
        <w:t>hololens</w:t>
      </w:r>
      <w:proofErr w:type="spellEnd"/>
      <w:r>
        <w:rPr>
          <w:rFonts w:ascii="Arial" w:hAnsi="Arial" w:cs="Arial"/>
        </w:rPr>
        <w:t xml:space="preserve">. Typical Unity applications are using UI canvas as UI system, but </w:t>
      </w:r>
      <w:proofErr w:type="spellStart"/>
      <w:r>
        <w:rPr>
          <w:rFonts w:ascii="Arial" w:hAnsi="Arial" w:cs="Arial"/>
        </w:rPr>
        <w:t>hololens</w:t>
      </w:r>
      <w:proofErr w:type="spellEnd"/>
      <w:r>
        <w:rPr>
          <w:rFonts w:ascii="Arial" w:hAnsi="Arial" w:cs="Arial"/>
        </w:rPr>
        <w:t xml:space="preserve"> is little bit different. </w:t>
      </w:r>
    </w:p>
    <w:p w14:paraId="5288299C" w14:textId="77777777" w:rsidR="00DE71A9" w:rsidRDefault="00DE71A9" w:rsidP="00DE71A9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First you </w:t>
      </w:r>
      <w:proofErr w:type="gramStart"/>
      <w:r>
        <w:rPr>
          <w:rFonts w:ascii="Arial" w:hAnsi="Arial" w:cs="Arial"/>
        </w:rPr>
        <w:t>have to</w:t>
      </w:r>
      <w:proofErr w:type="gramEnd"/>
      <w:r>
        <w:rPr>
          <w:rFonts w:ascii="Arial" w:hAnsi="Arial" w:cs="Arial"/>
        </w:rPr>
        <w:t xml:space="preserve"> consider that </w:t>
      </w:r>
      <w:proofErr w:type="spellStart"/>
      <w:r>
        <w:rPr>
          <w:rFonts w:ascii="Arial" w:hAnsi="Arial" w:cs="Arial"/>
        </w:rPr>
        <w:t>hololense</w:t>
      </w:r>
      <w:proofErr w:type="spellEnd"/>
      <w:r>
        <w:rPr>
          <w:rFonts w:ascii="Arial" w:hAnsi="Arial" w:cs="Arial"/>
        </w:rPr>
        <w:t xml:space="preserve"> UI environment is 3D. For </w:t>
      </w:r>
      <w:proofErr w:type="gramStart"/>
      <w:r>
        <w:rPr>
          <w:rFonts w:ascii="Arial" w:hAnsi="Arial" w:cs="Arial"/>
        </w:rPr>
        <w:t>example</w:t>
      </w:r>
      <w:proofErr w:type="gramEnd"/>
      <w:r>
        <w:rPr>
          <w:rFonts w:ascii="Arial" w:hAnsi="Arial" w:cs="Arial"/>
        </w:rPr>
        <w:t xml:space="preserve"> if you want to attach label in UI, you have to attach two label that one is front label and another one is rear label. </w:t>
      </w:r>
    </w:p>
    <w:p w14:paraId="4CB12FEB" w14:textId="77777777" w:rsidR="00DE71A9" w:rsidRDefault="00DE71A9" w:rsidP="00DE71A9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4CC07D" wp14:editId="76814A28">
            <wp:extent cx="1533630" cy="2476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9891" cy="25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39F0" w14:textId="77777777" w:rsidR="00DE71A9" w:rsidRDefault="00DE71A9" w:rsidP="00DE71A9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When you’re going to make button for </w:t>
      </w:r>
      <w:proofErr w:type="spellStart"/>
      <w:r>
        <w:rPr>
          <w:rFonts w:ascii="Arial" w:hAnsi="Arial" w:cs="Arial"/>
        </w:rPr>
        <w:t>hololens</w:t>
      </w:r>
      <w:proofErr w:type="spellEnd"/>
      <w:r>
        <w:rPr>
          <w:rFonts w:ascii="Arial" w:hAnsi="Arial" w:cs="Arial"/>
        </w:rPr>
        <w:t xml:space="preserve">, first you make 3D object and attach “Interactive” script which contained </w:t>
      </w:r>
      <w:proofErr w:type="spellStart"/>
      <w:r>
        <w:rPr>
          <w:rFonts w:ascii="Arial" w:hAnsi="Arial" w:cs="Arial"/>
        </w:rPr>
        <w:t>HololensToolkit</w:t>
      </w:r>
      <w:proofErr w:type="spellEnd"/>
      <w:r>
        <w:rPr>
          <w:rFonts w:ascii="Arial" w:hAnsi="Arial" w:cs="Arial"/>
        </w:rPr>
        <w:t xml:space="preserve">. </w:t>
      </w:r>
      <w:proofErr w:type="spellStart"/>
      <w:proofErr w:type="gramStart"/>
      <w:r>
        <w:rPr>
          <w:rFonts w:ascii="Arial" w:hAnsi="Arial" w:cs="Arial"/>
        </w:rPr>
        <w:t>OnClick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method in UI Button is same as </w:t>
      </w:r>
      <w:proofErr w:type="spellStart"/>
      <w:r>
        <w:rPr>
          <w:rFonts w:ascii="Arial" w:hAnsi="Arial" w:cs="Arial"/>
        </w:rPr>
        <w:t>OnSelectEvent</w:t>
      </w:r>
      <w:proofErr w:type="spellEnd"/>
      <w:r>
        <w:rPr>
          <w:rFonts w:ascii="Arial" w:hAnsi="Arial" w:cs="Arial"/>
        </w:rPr>
        <w:t>() method in Interactive script.</w:t>
      </w:r>
    </w:p>
    <w:p w14:paraId="392397C9" w14:textId="77777777" w:rsidR="001066C0" w:rsidRPr="001066C0" w:rsidRDefault="001066C0" w:rsidP="001066C0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If you want to move or adjust UI scale, use “</w:t>
      </w:r>
      <w:proofErr w:type="spellStart"/>
      <w:r>
        <w:rPr>
          <w:rFonts w:ascii="Arial" w:hAnsi="Arial" w:cs="Arial"/>
        </w:rPr>
        <w:t>MoveWithObject</w:t>
      </w:r>
      <w:proofErr w:type="spellEnd"/>
      <w:r>
        <w:rPr>
          <w:rFonts w:ascii="Arial" w:hAnsi="Arial" w:cs="Arial"/>
        </w:rPr>
        <w:t>” script or “</w:t>
      </w:r>
      <w:proofErr w:type="spellStart"/>
      <w:r>
        <w:rPr>
          <w:rFonts w:ascii="Arial" w:hAnsi="Arial" w:cs="Arial"/>
        </w:rPr>
        <w:t>ScaleByDistance</w:t>
      </w:r>
      <w:proofErr w:type="spellEnd"/>
      <w:r>
        <w:rPr>
          <w:rFonts w:ascii="Arial" w:hAnsi="Arial" w:cs="Arial"/>
        </w:rPr>
        <w:t>” script.</w:t>
      </w:r>
    </w:p>
    <w:p w14:paraId="2582CD91" w14:textId="77777777" w:rsidR="00F977D0" w:rsidRDefault="00F977D0" w:rsidP="00F977D0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Spatial Mapping</w:t>
      </w:r>
    </w:p>
    <w:p w14:paraId="2614FB76" w14:textId="77777777" w:rsidR="001066C0" w:rsidRDefault="001066C0" w:rsidP="001066C0">
      <w:pPr>
        <w:pStyle w:val="ListParagraph"/>
        <w:ind w:left="21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8C16E3" wp14:editId="5656FD7F">
            <wp:extent cx="2468880" cy="204134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231" cy="20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91CC" w14:textId="77777777" w:rsidR="001066C0" w:rsidRDefault="001066C0" w:rsidP="001066C0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This prefab helps mapping real world. If you </w:t>
      </w:r>
      <w:proofErr w:type="gramStart"/>
      <w:r>
        <w:rPr>
          <w:rFonts w:ascii="Arial" w:hAnsi="Arial" w:cs="Arial"/>
        </w:rPr>
        <w:t>using</w:t>
      </w:r>
      <w:proofErr w:type="gramEnd"/>
      <w:r>
        <w:rPr>
          <w:rFonts w:ascii="Arial" w:hAnsi="Arial" w:cs="Arial"/>
        </w:rPr>
        <w:t xml:space="preserve"> Unity3D over 2017.2.0 version, you have to use “</w:t>
      </w:r>
      <w:proofErr w:type="spellStart"/>
      <w:r>
        <w:rPr>
          <w:rFonts w:ascii="Arial" w:hAnsi="Arial" w:cs="Arial"/>
        </w:rPr>
        <w:t>SpatialMappingRenderer</w:t>
      </w:r>
      <w:proofErr w:type="spellEnd"/>
      <w:r>
        <w:rPr>
          <w:rFonts w:ascii="Arial" w:hAnsi="Arial" w:cs="Arial"/>
        </w:rPr>
        <w:t>”. This script is provided by Unity3D XR function. You can see docs at here</w:t>
      </w:r>
      <w:r>
        <w:rPr>
          <w:rStyle w:val="FootnoteReference"/>
          <w:rFonts w:ascii="Arial" w:hAnsi="Arial" w:cs="Arial"/>
        </w:rPr>
        <w:footnoteReference w:id="8"/>
      </w:r>
    </w:p>
    <w:p w14:paraId="2088EDDE" w14:textId="5FAD2F7A" w:rsidR="003F28D5" w:rsidRDefault="003F28D5" w:rsidP="001066C0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You can use “Interactive” script for event which user clicks real world.</w:t>
      </w:r>
    </w:p>
    <w:p w14:paraId="14AF1064" w14:textId="6DBCBA98" w:rsidR="008B023C" w:rsidRDefault="008B023C" w:rsidP="008B023C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Editing objects</w:t>
      </w:r>
    </w:p>
    <w:p w14:paraId="7C4F3D78" w14:textId="53AC99D7" w:rsidR="008B023C" w:rsidRDefault="008B023C" w:rsidP="008B023C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Referencing this site</w:t>
      </w:r>
      <w:r>
        <w:rPr>
          <w:rStyle w:val="FootnoteReference"/>
          <w:rFonts w:ascii="Arial" w:hAnsi="Arial" w:cs="Arial"/>
        </w:rPr>
        <w:footnoteReference w:id="9"/>
      </w:r>
      <w:r>
        <w:rPr>
          <w:rFonts w:ascii="Arial" w:hAnsi="Arial" w:cs="Arial"/>
        </w:rPr>
        <w:t xml:space="preserve">, I implemented object resize, rotate, and dragging. But you </w:t>
      </w:r>
      <w:proofErr w:type="gramStart"/>
      <w:r>
        <w:rPr>
          <w:rFonts w:ascii="Arial" w:hAnsi="Arial" w:cs="Arial"/>
        </w:rPr>
        <w:t>have to</w:t>
      </w:r>
      <w:proofErr w:type="gramEnd"/>
      <w:r>
        <w:rPr>
          <w:rFonts w:ascii="Arial" w:hAnsi="Arial" w:cs="Arial"/>
        </w:rPr>
        <w:t xml:space="preserve"> make UI environment your own for controlling object.</w:t>
      </w:r>
    </w:p>
    <w:p w14:paraId="1F96B5DC" w14:textId="0E36563C" w:rsidR="008B023C" w:rsidRDefault="008B023C" w:rsidP="008B023C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Tracking Hands</w:t>
      </w:r>
    </w:p>
    <w:p w14:paraId="559705C0" w14:textId="13F007A4" w:rsidR="008B023C" w:rsidRDefault="008B023C" w:rsidP="008B023C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Referencing this site</w:t>
      </w:r>
      <w:r>
        <w:rPr>
          <w:rStyle w:val="FootnoteReference"/>
          <w:rFonts w:ascii="Arial" w:hAnsi="Arial" w:cs="Arial"/>
        </w:rPr>
        <w:footnoteReference w:id="10"/>
      </w:r>
      <w:r>
        <w:rPr>
          <w:rFonts w:ascii="Arial" w:hAnsi="Arial" w:cs="Arial"/>
        </w:rPr>
        <w:t xml:space="preserve">, I implemented object that tracking hands. </w:t>
      </w:r>
    </w:p>
    <w:p w14:paraId="7A61E409" w14:textId="16DE7A7E" w:rsidR="00C44A17" w:rsidRDefault="00C44A17" w:rsidP="008B023C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 use triangle function to tracking UI follow user naturally.</w:t>
      </w:r>
    </w:p>
    <w:p w14:paraId="7F9A7D7F" w14:textId="0BA5DADD" w:rsidR="00284B42" w:rsidRDefault="00284B42" w:rsidP="00284B42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Call object and place at real world</w:t>
      </w:r>
    </w:p>
    <w:p w14:paraId="74CA0C26" w14:textId="2EB9CF38" w:rsidR="00284B42" w:rsidRDefault="00687472" w:rsidP="00284B42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The object need collider component in prefab.</w:t>
      </w:r>
    </w:p>
    <w:p w14:paraId="294F71A2" w14:textId="312B20E0" w:rsidR="00687472" w:rsidRDefault="00687472" w:rsidP="00284B42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Use “Interactive” script to make interactive object</w:t>
      </w:r>
    </w:p>
    <w:p w14:paraId="5E98ED8A" w14:textId="41846445" w:rsidR="00687472" w:rsidRDefault="00687472" w:rsidP="00284B42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At “</w:t>
      </w:r>
      <w:proofErr w:type="spellStart"/>
      <w:r>
        <w:rPr>
          <w:rFonts w:ascii="Arial" w:hAnsi="Arial" w:cs="Arial"/>
        </w:rPr>
        <w:t>SpatialMappingRenderer</w:t>
      </w:r>
      <w:proofErr w:type="spellEnd"/>
      <w:r>
        <w:rPr>
          <w:rFonts w:ascii="Arial" w:hAnsi="Arial" w:cs="Arial"/>
        </w:rPr>
        <w:t xml:space="preserve">” component, you </w:t>
      </w:r>
      <w:proofErr w:type="gramStart"/>
      <w:r>
        <w:rPr>
          <w:rFonts w:ascii="Arial" w:hAnsi="Arial" w:cs="Arial"/>
        </w:rPr>
        <w:t>have to</w:t>
      </w:r>
      <w:proofErr w:type="gramEnd"/>
      <w:r>
        <w:rPr>
          <w:rFonts w:ascii="Arial" w:hAnsi="Arial" w:cs="Arial"/>
        </w:rPr>
        <w:t xml:space="preserve"> attach “Spatial Ma</w:t>
      </w:r>
      <w:r w:rsidR="00C04E5D">
        <w:rPr>
          <w:rFonts w:ascii="Arial" w:hAnsi="Arial" w:cs="Arial"/>
        </w:rPr>
        <w:t>p</w:t>
      </w:r>
      <w:r>
        <w:rPr>
          <w:rFonts w:ascii="Arial" w:hAnsi="Arial" w:cs="Arial"/>
        </w:rPr>
        <w:t>ping Collider” component also.</w:t>
      </w:r>
    </w:p>
    <w:p w14:paraId="2C282BB6" w14:textId="5DA7103D" w:rsidR="00687472" w:rsidRDefault="00687472" w:rsidP="00284B42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If you want to attach function that resize, rotate, or drag, reference this site</w:t>
      </w:r>
      <w:r>
        <w:rPr>
          <w:rStyle w:val="FootnoteReference"/>
          <w:rFonts w:ascii="Arial" w:hAnsi="Arial" w:cs="Arial"/>
        </w:rPr>
        <w:footnoteReference w:id="11"/>
      </w:r>
    </w:p>
    <w:p w14:paraId="6D26DF15" w14:textId="783A9C52" w:rsidR="003D1943" w:rsidRDefault="003D1943" w:rsidP="003D1943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Measure </w:t>
      </w:r>
      <w:r w:rsidR="00BC5865">
        <w:rPr>
          <w:rFonts w:ascii="Arial" w:hAnsi="Arial" w:cs="Arial"/>
        </w:rPr>
        <w:t>Function</w:t>
      </w:r>
    </w:p>
    <w:p w14:paraId="7B8BE80D" w14:textId="1AD51910" w:rsidR="00BC5865" w:rsidRDefault="002D3ADC" w:rsidP="00BC5865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Use “</w:t>
      </w:r>
      <w:proofErr w:type="spellStart"/>
      <w:r>
        <w:rPr>
          <w:rFonts w:ascii="Arial" w:hAnsi="Arial" w:cs="Arial"/>
        </w:rPr>
        <w:t>HoloToolKit</w:t>
      </w:r>
      <w:proofErr w:type="spellEnd"/>
      <w:r>
        <w:rPr>
          <w:rFonts w:ascii="Arial" w:hAnsi="Arial" w:cs="Arial"/>
        </w:rPr>
        <w:t>-Example/</w:t>
      </w:r>
      <w:proofErr w:type="spellStart"/>
      <w:r>
        <w:rPr>
          <w:rFonts w:ascii="Arial" w:hAnsi="Arial" w:cs="Arial"/>
        </w:rPr>
        <w:t>GazeRuler</w:t>
      </w:r>
      <w:proofErr w:type="spellEnd"/>
      <w:r>
        <w:rPr>
          <w:rFonts w:ascii="Arial" w:hAnsi="Arial" w:cs="Arial"/>
        </w:rPr>
        <w:t>”</w:t>
      </w:r>
    </w:p>
    <w:p w14:paraId="7C2F2CDC" w14:textId="5335307F" w:rsidR="002D3ADC" w:rsidRDefault="009402FB" w:rsidP="00BC5865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Extract “</w:t>
      </w:r>
      <w:proofErr w:type="spellStart"/>
      <w:r>
        <w:rPr>
          <w:rFonts w:ascii="Arial" w:hAnsi="Arial" w:cs="Arial"/>
        </w:rPr>
        <w:t>MeasurePrefab</w:t>
      </w:r>
      <w:proofErr w:type="spellEnd"/>
      <w:r>
        <w:rPr>
          <w:rFonts w:ascii="Arial" w:hAnsi="Arial" w:cs="Arial"/>
        </w:rPr>
        <w:t xml:space="preserve">” and attach to </w:t>
      </w:r>
      <w:proofErr w:type="gramStart"/>
      <w:r>
        <w:rPr>
          <w:rFonts w:ascii="Arial" w:hAnsi="Arial" w:cs="Arial"/>
        </w:rPr>
        <w:t>other</w:t>
      </w:r>
      <w:proofErr w:type="gramEnd"/>
      <w:r>
        <w:rPr>
          <w:rFonts w:ascii="Arial" w:hAnsi="Arial" w:cs="Arial"/>
        </w:rPr>
        <w:t xml:space="preserve"> scene</w:t>
      </w:r>
    </w:p>
    <w:p w14:paraId="3A9249BC" w14:textId="64A7B4A7" w:rsidR="009402FB" w:rsidRDefault="00C44A17" w:rsidP="00BC5865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Do not set this prefab as inactive during runtime</w:t>
      </w:r>
    </w:p>
    <w:p w14:paraId="10CA4F86" w14:textId="5DA990B3" w:rsidR="004F52A8" w:rsidRDefault="004F52A8" w:rsidP="004F52A8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Make Virtual Hole</w:t>
      </w:r>
    </w:p>
    <w:p w14:paraId="7FA06C20" w14:textId="61521C6E" w:rsidR="00A854D7" w:rsidRDefault="00767ED0" w:rsidP="00AA0754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Same way as placing virtual </w:t>
      </w:r>
      <w:r w:rsidR="00A854D7">
        <w:rPr>
          <w:rFonts w:ascii="Arial" w:hAnsi="Arial" w:cs="Arial"/>
        </w:rPr>
        <w:t>object</w:t>
      </w:r>
    </w:p>
    <w:p w14:paraId="4D210B41" w14:textId="39ACBFA6" w:rsidR="00AA0754" w:rsidRDefault="00A854D7" w:rsidP="00AA0754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Spatial Mapping Renderer’s material must be same as Virtual Hole material.</w:t>
      </w:r>
    </w:p>
    <w:p w14:paraId="57135AA3" w14:textId="2E507C22" w:rsidR="00D63865" w:rsidRDefault="00D63865" w:rsidP="00D63865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Virtual hole prefab structure</w:t>
      </w:r>
    </w:p>
    <w:p w14:paraId="60B6F1AD" w14:textId="485D50FF" w:rsidR="00D63865" w:rsidRDefault="003073C8" w:rsidP="00D63865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188B89" wp14:editId="3C96520F">
            <wp:extent cx="4767580" cy="164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3901" cy="166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2160" w14:textId="05FF6F36" w:rsidR="00203CB3" w:rsidRDefault="00203CB3" w:rsidP="00203CB3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How to </w:t>
      </w:r>
      <w:r w:rsidR="003A56F5">
        <w:rPr>
          <w:rFonts w:ascii="Arial" w:hAnsi="Arial" w:cs="Arial"/>
        </w:rPr>
        <w:t xml:space="preserve">make fixed UI which joint with </w:t>
      </w:r>
      <w:proofErr w:type="spellStart"/>
      <w:r w:rsidR="003A56F5">
        <w:rPr>
          <w:rFonts w:ascii="Arial" w:hAnsi="Arial" w:cs="Arial"/>
        </w:rPr>
        <w:t>Hololense</w:t>
      </w:r>
      <w:proofErr w:type="spellEnd"/>
      <w:r w:rsidR="003A56F5">
        <w:rPr>
          <w:rFonts w:ascii="Arial" w:hAnsi="Arial" w:cs="Arial"/>
        </w:rPr>
        <w:t xml:space="preserve"> Camera</w:t>
      </w:r>
    </w:p>
    <w:p w14:paraId="335A1A6C" w14:textId="60A653F2" w:rsidR="00711BA1" w:rsidRDefault="00711BA1" w:rsidP="00711BA1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Make UI group </w:t>
      </w:r>
      <w:r w:rsidR="006420E4">
        <w:rPr>
          <w:rFonts w:ascii="Arial" w:hAnsi="Arial" w:cs="Arial"/>
        </w:rPr>
        <w:t xml:space="preserve">be </w:t>
      </w:r>
      <w:r>
        <w:rPr>
          <w:rFonts w:ascii="Arial" w:hAnsi="Arial" w:cs="Arial"/>
        </w:rPr>
        <w:t>child component of “</w:t>
      </w:r>
      <w:proofErr w:type="spellStart"/>
      <w:r>
        <w:rPr>
          <w:rFonts w:ascii="Arial" w:hAnsi="Arial" w:cs="Arial"/>
        </w:rPr>
        <w:t>MixedRealityCamera</w:t>
      </w:r>
      <w:proofErr w:type="spellEnd"/>
      <w:r>
        <w:rPr>
          <w:rFonts w:ascii="Arial" w:hAnsi="Arial" w:cs="Arial"/>
        </w:rPr>
        <w:t>” prefab.</w:t>
      </w:r>
    </w:p>
    <w:p w14:paraId="593BE1EB" w14:textId="07771E1E" w:rsidR="00545332" w:rsidRDefault="00711BA1" w:rsidP="00A854D7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38CCD8" wp14:editId="3FBB47D4">
            <wp:extent cx="4678680" cy="111068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743" cy="11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0EC8" w14:textId="77777777" w:rsidR="00B5165E" w:rsidRDefault="00B5165E" w:rsidP="00B5165E">
      <w:pPr>
        <w:pStyle w:val="ListParagraph"/>
        <w:ind w:left="2160"/>
        <w:rPr>
          <w:rFonts w:ascii="Arial" w:hAnsi="Arial" w:cs="Arial"/>
        </w:rPr>
      </w:pPr>
    </w:p>
    <w:p w14:paraId="3906C00A" w14:textId="2999530E" w:rsidR="00197BBC" w:rsidRDefault="00B5165E" w:rsidP="00197BBC">
      <w:pPr>
        <w:pStyle w:val="ListParagraph"/>
        <w:numPr>
          <w:ilvl w:val="1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How to make object keep following user</w:t>
      </w:r>
    </w:p>
    <w:p w14:paraId="7A1410A1" w14:textId="6AE9A637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 this </w:t>
      </w:r>
      <w:proofErr w:type="spellStart"/>
      <w:r>
        <w:rPr>
          <w:rFonts w:ascii="Arial" w:hAnsi="Arial" w:cs="Arial"/>
        </w:rPr>
        <w:t>fomula</w:t>
      </w:r>
      <w:proofErr w:type="spellEnd"/>
      <w:r>
        <w:rPr>
          <w:rFonts w:ascii="Arial" w:hAnsi="Arial" w:cs="Arial"/>
        </w:rPr>
        <w:t xml:space="preserve"> in object’s component.</w:t>
      </w:r>
    </w:p>
    <w:p w14:paraId="7E719481" w14:textId="724E61EE" w:rsidR="00B5165E" w:rsidRP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z=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D+Cz</m:t>
            </m:r>
          </m:e>
        </m:d>
        <m:r>
          <w:rPr>
            <w:rFonts w:ascii="Cambria Math" w:hAnsi="Cambria Math" w:cs="Arial"/>
          </w:rPr>
          <m:t>*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Ry</m:t>
                </m:r>
              </m:e>
            </m:d>
          </m:e>
        </m:func>
        <m:r>
          <w:rPr>
            <w:rFonts w:ascii="Cambria Math" w:hAnsi="Cambria Math" w:cs="Arial"/>
          </w:rPr>
          <m:t>-Cx*</m:t>
        </m:r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  <m:ctrlPr>
              <w:rPr>
                <w:rFonts w:ascii="Cambria Math" w:hAnsi="Cambria Math" w:cs="Arial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Ry</m:t>
                </m:r>
              </m:e>
            </m:d>
          </m:e>
        </m:func>
      </m:oMath>
    </w:p>
    <w:p w14:paraId="440FDB4D" w14:textId="6A21FD7F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x=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D+Cz</m:t>
            </m:r>
          </m:e>
        </m:d>
        <m:r>
          <w:rPr>
            <w:rFonts w:ascii="Cambria Math" w:hAnsi="Cambria Math" w:cs="Arial"/>
          </w:rPr>
          <m:t>*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Ry</m:t>
                </m:r>
              </m:e>
            </m:d>
          </m:e>
        </m:func>
        <m:r>
          <w:rPr>
            <w:rFonts w:ascii="Cambria Math" w:hAnsi="Cambria Math" w:cs="Arial"/>
          </w:rPr>
          <m:t>+Cx*</m:t>
        </m:r>
        <m:func>
          <m:funcPr>
            <m:ctrlPr>
              <w:rPr>
                <w:rFonts w:ascii="Cambria Math" w:hAnsi="Cambria Math" w:cs="Ari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  <m:ctrlPr>
              <w:rPr>
                <w:rFonts w:ascii="Cambria Math" w:hAnsi="Cambria Math" w:cs="Arial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Ry</m:t>
                </m:r>
              </m:e>
            </m:d>
          </m:e>
        </m:func>
      </m:oMath>
    </w:p>
    <w:p w14:paraId="3506DFE2" w14:textId="61D7DA9A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Z :</w:t>
      </w:r>
      <w:proofErr w:type="gramEnd"/>
      <w:r>
        <w:rPr>
          <w:rFonts w:ascii="Arial" w:hAnsi="Arial" w:cs="Arial"/>
        </w:rPr>
        <w:t xml:space="preserve"> Object’s z coordinate</w:t>
      </w:r>
    </w:p>
    <w:p w14:paraId="61C1100F" w14:textId="62EAD59A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X :</w:t>
      </w:r>
      <w:proofErr w:type="gramEnd"/>
      <w:r>
        <w:rPr>
          <w:rFonts w:ascii="Arial" w:hAnsi="Arial" w:cs="Arial"/>
        </w:rPr>
        <w:t xml:space="preserve"> Object’s x coordinate</w:t>
      </w:r>
    </w:p>
    <w:p w14:paraId="66115AFF" w14:textId="6AC274CA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 :</w:t>
      </w:r>
      <w:proofErr w:type="gramEnd"/>
      <w:r>
        <w:rPr>
          <w:rFonts w:ascii="Arial" w:hAnsi="Arial" w:cs="Arial"/>
        </w:rPr>
        <w:t xml:space="preserve"> Distance from camera</w:t>
      </w:r>
    </w:p>
    <w:p w14:paraId="41076C82" w14:textId="2355CE00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Cz</w:t>
      </w:r>
      <w:proofErr w:type="spellEnd"/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Camera’s z coordinate</w:t>
      </w:r>
    </w:p>
    <w:p w14:paraId="2DCC953E" w14:textId="5588C29E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Cx</w:t>
      </w:r>
      <w:proofErr w:type="spellEnd"/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Camera’s x coordinate</w:t>
      </w:r>
    </w:p>
    <w:p w14:paraId="7A9EFA0B" w14:textId="11C424C9" w:rsidR="00B5165E" w:rsidRDefault="00B5165E" w:rsidP="00B5165E">
      <w:pPr>
        <w:pStyle w:val="ListParagraph"/>
        <w:numPr>
          <w:ilvl w:val="2"/>
          <w:numId w:val="27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Ry :</w:t>
      </w:r>
      <w:proofErr w:type="gramEnd"/>
      <w:r>
        <w:rPr>
          <w:rFonts w:ascii="Arial" w:hAnsi="Arial" w:cs="Arial"/>
        </w:rPr>
        <w:t xml:space="preserve"> Camera’s y </w:t>
      </w:r>
      <w:proofErr w:type="spellStart"/>
      <w:r>
        <w:rPr>
          <w:rFonts w:ascii="Arial" w:hAnsi="Arial" w:cs="Arial"/>
        </w:rPr>
        <w:t>eular</w:t>
      </w:r>
      <w:proofErr w:type="spellEnd"/>
      <w:r>
        <w:rPr>
          <w:rFonts w:ascii="Arial" w:hAnsi="Arial" w:cs="Arial"/>
        </w:rPr>
        <w:t xml:space="preserve"> angle</w:t>
      </w:r>
    </w:p>
    <w:p w14:paraId="2CC3F1E3" w14:textId="77777777" w:rsidR="0027085C" w:rsidRDefault="0027085C" w:rsidP="0027085C">
      <w:pPr>
        <w:pStyle w:val="ListParagraph"/>
        <w:ind w:left="2160"/>
        <w:rPr>
          <w:rFonts w:ascii="Arial" w:hAnsi="Arial" w:cs="Arial"/>
        </w:rPr>
      </w:pPr>
    </w:p>
    <w:p w14:paraId="7998F848" w14:textId="42D89BBB" w:rsidR="0027085C" w:rsidRDefault="0027085C" w:rsidP="0027085C">
      <w:pPr>
        <w:pStyle w:val="ListParagraph"/>
        <w:numPr>
          <w:ilvl w:val="0"/>
          <w:numId w:val="27"/>
        </w:numPr>
        <w:rPr>
          <w:rFonts w:ascii="Arial" w:hAnsi="Arial" w:cs="Arial"/>
        </w:rPr>
      </w:pPr>
      <w:r>
        <w:rPr>
          <w:rFonts w:ascii="Arial" w:hAnsi="Arial" w:cs="Arial"/>
        </w:rPr>
        <w:t>Conclusion</w:t>
      </w:r>
    </w:p>
    <w:p w14:paraId="5D7BC3AF" w14:textId="1A7DDC26" w:rsidR="00B4007E" w:rsidRPr="00B4007E" w:rsidRDefault="005239C0" w:rsidP="00B4007E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This development was great opportunity to me. I learned how to develop UI in AR environment and how it works. If I had more time to develop this project. I think I’ll do more visual parts. Such as button’s design or panel’s design.</w:t>
      </w:r>
      <w:r w:rsidR="00205545">
        <w:rPr>
          <w:rFonts w:ascii="Arial" w:hAnsi="Arial" w:cs="Arial"/>
        </w:rPr>
        <w:t xml:space="preserve"> And If there’s any ways to connect </w:t>
      </w:r>
      <w:proofErr w:type="spellStart"/>
      <w:r w:rsidR="00205545">
        <w:rPr>
          <w:rFonts w:ascii="Arial" w:hAnsi="Arial" w:cs="Arial"/>
        </w:rPr>
        <w:t>Hololens</w:t>
      </w:r>
      <w:proofErr w:type="spellEnd"/>
      <w:r w:rsidR="00205545">
        <w:rPr>
          <w:rFonts w:ascii="Arial" w:hAnsi="Arial" w:cs="Arial"/>
        </w:rPr>
        <w:t xml:space="preserve"> with other controllers, it’ll make various types of idea of UI coming up</w:t>
      </w:r>
      <w:r w:rsidR="00B4007E">
        <w:rPr>
          <w:rFonts w:ascii="Arial" w:hAnsi="Arial" w:cs="Arial"/>
        </w:rPr>
        <w:t>.</w:t>
      </w:r>
      <w:r w:rsidR="00DE2754">
        <w:rPr>
          <w:rFonts w:ascii="Arial" w:hAnsi="Arial" w:cs="Arial"/>
        </w:rPr>
        <w:t xml:space="preserve"> And I want to make various type of UI by referencing SF styled games</w:t>
      </w:r>
      <w:bookmarkStart w:id="1" w:name="_GoBack"/>
      <w:bookmarkEnd w:id="1"/>
      <w:r w:rsidR="00DE2754">
        <w:rPr>
          <w:rFonts w:ascii="Arial" w:hAnsi="Arial" w:cs="Arial"/>
        </w:rPr>
        <w:t xml:space="preserve"> or movies.</w:t>
      </w:r>
    </w:p>
    <w:sectPr w:rsidR="00B4007E" w:rsidRPr="00B4007E" w:rsidSect="000A0F9B"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DA429" w14:textId="77777777" w:rsidR="00563A93" w:rsidRDefault="00563A93">
      <w:pPr>
        <w:spacing w:after="0" w:line="240" w:lineRule="auto"/>
      </w:pPr>
      <w:r>
        <w:separator/>
      </w:r>
    </w:p>
  </w:endnote>
  <w:endnote w:type="continuationSeparator" w:id="0">
    <w:p w14:paraId="62C4BD8D" w14:textId="77777777" w:rsidR="00563A93" w:rsidRDefault="00563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15046" w14:textId="07827ED1" w:rsidR="00767ED0" w:rsidRDefault="00767ED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275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269E1A" w14:textId="77777777" w:rsidR="00563A93" w:rsidRDefault="00563A93">
      <w:pPr>
        <w:spacing w:after="0" w:line="240" w:lineRule="auto"/>
      </w:pPr>
      <w:r>
        <w:separator/>
      </w:r>
    </w:p>
  </w:footnote>
  <w:footnote w:type="continuationSeparator" w:id="0">
    <w:p w14:paraId="437EB0A9" w14:textId="77777777" w:rsidR="00563A93" w:rsidRDefault="00563A93">
      <w:pPr>
        <w:spacing w:after="0" w:line="240" w:lineRule="auto"/>
      </w:pPr>
      <w:r>
        <w:continuationSeparator/>
      </w:r>
    </w:p>
  </w:footnote>
  <w:footnote w:id="1">
    <w:p w14:paraId="66FD54AA" w14:textId="77777777" w:rsidR="008B05B8" w:rsidRDefault="008B05B8" w:rsidP="008B05B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A4104B">
          <w:rPr>
            <w:rStyle w:val="Hyperlink"/>
          </w:rPr>
          <w:t>https://en.wikipedia.org/wiki/Augmented_reality</w:t>
        </w:r>
      </w:hyperlink>
    </w:p>
  </w:footnote>
  <w:footnote w:id="2">
    <w:p w14:paraId="78950C38" w14:textId="670EEB3C" w:rsidR="008A6758" w:rsidRPr="008A6758" w:rsidRDefault="008A6758">
      <w:pPr>
        <w:pStyle w:val="FootnoteText"/>
        <w:rPr>
          <w:rFonts w:asciiTheme="majorHAnsi" w:hAnsiTheme="majorHAnsi"/>
          <w:szCs w:val="22"/>
        </w:rPr>
      </w:pPr>
      <w:r>
        <w:rPr>
          <w:rStyle w:val="FootnoteReference"/>
        </w:rPr>
        <w:footnoteRef/>
      </w:r>
      <w:r>
        <w:t xml:space="preserve"> </w:t>
      </w:r>
      <w:bookmarkStart w:id="0" w:name="citation"/>
      <w:r>
        <w:t xml:space="preserve">Article) </w:t>
      </w:r>
      <w:proofErr w:type="spellStart"/>
      <w:r w:rsidRPr="008A6758">
        <w:rPr>
          <w:rFonts w:asciiTheme="majorHAnsi" w:hAnsiTheme="majorHAnsi"/>
          <w:color w:val="333333"/>
          <w:szCs w:val="22"/>
          <w:bdr w:val="none" w:sz="0" w:space="0" w:color="auto" w:frame="1"/>
        </w:rPr>
        <w:t>CityGuideTour</w:t>
      </w:r>
      <w:proofErr w:type="spellEnd"/>
      <w:r w:rsidRPr="008A6758">
        <w:rPr>
          <w:rFonts w:asciiTheme="majorHAnsi" w:hAnsiTheme="majorHAnsi"/>
          <w:color w:val="333333"/>
          <w:szCs w:val="22"/>
          <w:bdr w:val="none" w:sz="0" w:space="0" w:color="auto" w:frame="1"/>
        </w:rPr>
        <w:t xml:space="preserve"> </w:t>
      </w:r>
      <w:proofErr w:type="spellStart"/>
      <w:r w:rsidRPr="008A6758">
        <w:rPr>
          <w:rFonts w:asciiTheme="majorHAnsi" w:hAnsiTheme="majorHAnsi"/>
          <w:color w:val="333333"/>
          <w:szCs w:val="22"/>
          <w:bdr w:val="none" w:sz="0" w:space="0" w:color="auto" w:frame="1"/>
        </w:rPr>
        <w:t>Toruń</w:t>
      </w:r>
      <w:proofErr w:type="spellEnd"/>
      <w:r w:rsidRPr="008A6758">
        <w:rPr>
          <w:rFonts w:asciiTheme="majorHAnsi" w:hAnsiTheme="majorHAnsi"/>
          <w:color w:val="333333"/>
          <w:szCs w:val="22"/>
          <w:bdr w:val="none" w:sz="0" w:space="0" w:color="auto" w:frame="1"/>
        </w:rPr>
        <w:t xml:space="preserve"> - tourist application using augmented reality</w:t>
      </w:r>
      <w:bookmarkEnd w:id="0"/>
    </w:p>
  </w:footnote>
  <w:footnote w:id="3">
    <w:p w14:paraId="56C2CECA" w14:textId="76E6DE60" w:rsidR="00CC6D5D" w:rsidRDefault="00CC6D5D" w:rsidP="00CC6D5D">
      <w:pPr>
        <w:pStyle w:val="FootnoteText"/>
      </w:pPr>
      <w:r>
        <w:rPr>
          <w:rStyle w:val="FootnoteReference"/>
        </w:rPr>
        <w:footnoteRef/>
      </w:r>
      <w:r>
        <w:t xml:space="preserve"> Article) Student Opinions on Mobile Augmented Reality Application and Developed </w:t>
      </w:r>
      <w:proofErr w:type="gramStart"/>
      <w:r>
        <w:t>Content  in</w:t>
      </w:r>
      <w:proofErr w:type="gramEnd"/>
      <w:r>
        <w:t xml:space="preserve"> Science Class / </w:t>
      </w:r>
      <w:proofErr w:type="spellStart"/>
      <w:r>
        <w:t>Damla</w:t>
      </w:r>
      <w:proofErr w:type="spellEnd"/>
      <w:r>
        <w:t xml:space="preserve"> </w:t>
      </w:r>
      <w:proofErr w:type="spellStart"/>
      <w:r>
        <w:t>Karagozlu</w:t>
      </w:r>
      <w:proofErr w:type="spellEnd"/>
      <w:r>
        <w:t xml:space="preserve"> , </w:t>
      </w:r>
      <w:proofErr w:type="spellStart"/>
      <w:r>
        <w:t>Fezile</w:t>
      </w:r>
      <w:proofErr w:type="spellEnd"/>
      <w:r>
        <w:t xml:space="preserve"> </w:t>
      </w:r>
      <w:proofErr w:type="spellStart"/>
      <w:r>
        <w:t>Ozdamli</w:t>
      </w:r>
      <w:proofErr w:type="spellEnd"/>
      <w:r>
        <w:t xml:space="preserve"> ,Near East </w:t>
      </w:r>
      <w:proofErr w:type="spellStart"/>
      <w:r>
        <w:t>University,Nicosia</w:t>
      </w:r>
      <w:proofErr w:type="spellEnd"/>
      <w:r>
        <w:t>, Cyprus</w:t>
      </w:r>
    </w:p>
  </w:footnote>
  <w:footnote w:id="4">
    <w:p w14:paraId="09F0C888" w14:textId="77777777" w:rsidR="00767ED0" w:rsidRDefault="00767E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7657D">
          <w:rPr>
            <w:rStyle w:val="Hyperlink"/>
          </w:rPr>
          <w:t>https://github.com/Microsoft/MixedRealityToolkit-Unity/releases</w:t>
        </w:r>
      </w:hyperlink>
    </w:p>
  </w:footnote>
  <w:footnote w:id="5">
    <w:p w14:paraId="7549B1B7" w14:textId="77777777" w:rsidR="00767ED0" w:rsidRDefault="00767E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D7657D">
          <w:rPr>
            <w:rStyle w:val="Hyperlink"/>
          </w:rPr>
          <w:t>https://developer.microsoft.com/en-US/windows/downloads/windows-10-sdk</w:t>
        </w:r>
      </w:hyperlink>
    </w:p>
  </w:footnote>
  <w:footnote w:id="6">
    <w:p w14:paraId="2733AF0B" w14:textId="77777777" w:rsidR="00767ED0" w:rsidRDefault="00767E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7657D">
          <w:rPr>
            <w:rStyle w:val="Hyperlink"/>
          </w:rPr>
          <w:t>https://go.microsoft.com/fwlink/?linkid=852626</w:t>
        </w:r>
      </w:hyperlink>
    </w:p>
    <w:p w14:paraId="04CF12B0" w14:textId="77777777" w:rsidR="00767ED0" w:rsidRDefault="00767ED0">
      <w:pPr>
        <w:pStyle w:val="FootnoteText"/>
      </w:pPr>
    </w:p>
  </w:footnote>
  <w:footnote w:id="7">
    <w:p w14:paraId="7E4A4840" w14:textId="17D3D1A4" w:rsidR="00433BBD" w:rsidRDefault="00433BB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A4104B">
          <w:rPr>
            <w:rStyle w:val="Hyperlink"/>
          </w:rPr>
          <w:t>https://docs.unity3d.com/Manual/OcclusionCulling.html</w:t>
        </w:r>
      </w:hyperlink>
    </w:p>
    <w:p w14:paraId="4B3D2C9C" w14:textId="77777777" w:rsidR="00433BBD" w:rsidRDefault="00433BBD">
      <w:pPr>
        <w:pStyle w:val="FootnoteText"/>
      </w:pPr>
    </w:p>
  </w:footnote>
  <w:footnote w:id="8">
    <w:p w14:paraId="5C6F811D" w14:textId="1BBEF9BC" w:rsidR="00767ED0" w:rsidRDefault="00767E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D7657D">
          <w:rPr>
            <w:rStyle w:val="Hyperlink"/>
          </w:rPr>
          <w:t>https://docs.unity3d.com/ScriptReference/XR.WSA.SpatialMappingRenderer.html</w:t>
        </w:r>
      </w:hyperlink>
    </w:p>
  </w:footnote>
  <w:footnote w:id="9">
    <w:p w14:paraId="1E44171A" w14:textId="04BC5A82" w:rsidR="00767ED0" w:rsidRDefault="00767E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D7657D">
          <w:rPr>
            <w:rStyle w:val="Hyperlink"/>
          </w:rPr>
          <w:t>https://www.billmccrary.com/holotoolkit-simple-dragresizerotate/</w:t>
        </w:r>
      </w:hyperlink>
    </w:p>
  </w:footnote>
  <w:footnote w:id="10">
    <w:p w14:paraId="52FE29AA" w14:textId="4BC942C6" w:rsidR="00767ED0" w:rsidRDefault="00767E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D7657D">
          <w:rPr>
            <w:rStyle w:val="Hyperlink"/>
          </w:rPr>
          <w:t>https://github.com/ritchielozada/HoloLensHandTracking</w:t>
        </w:r>
      </w:hyperlink>
    </w:p>
  </w:footnote>
  <w:footnote w:id="11">
    <w:p w14:paraId="24B167A9" w14:textId="46669F81" w:rsidR="00767ED0" w:rsidRDefault="00767E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A4104B">
          <w:rPr>
            <w:rStyle w:val="Hyperlink"/>
          </w:rPr>
          <w:t>https://www.billmccrary.com/holotoolkit-simple-dragresizerotate/</w:t>
        </w:r>
      </w:hyperlink>
    </w:p>
    <w:p w14:paraId="3242A128" w14:textId="77777777" w:rsidR="00767ED0" w:rsidRPr="00687472" w:rsidRDefault="00767ED0">
      <w:pPr>
        <w:pStyle w:val="FootnoteText"/>
        <w:rPr>
          <w:b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33040E"/>
    <w:multiLevelType w:val="hybridMultilevel"/>
    <w:tmpl w:val="511C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510476A0">
      <w:start w:val="3"/>
      <w:numFmt w:val="bullet"/>
      <w:lvlText w:val="-"/>
      <w:lvlJc w:val="left"/>
      <w:pPr>
        <w:ind w:left="3600" w:hanging="360"/>
      </w:pPr>
      <w:rPr>
        <w:rFonts w:ascii="Arial" w:eastAsiaTheme="minorEastAsia" w:hAnsi="Arial" w:cs="Aria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2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1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5"/>
  </w:num>
  <w:num w:numId="14">
    <w:abstractNumId w:val="14"/>
  </w:num>
  <w:num w:numId="15">
    <w:abstractNumId w:val="16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4F2"/>
    <w:rsid w:val="00085F31"/>
    <w:rsid w:val="00091131"/>
    <w:rsid w:val="000964EB"/>
    <w:rsid w:val="000A0F9B"/>
    <w:rsid w:val="001066C0"/>
    <w:rsid w:val="00115AEB"/>
    <w:rsid w:val="00123E1E"/>
    <w:rsid w:val="00124D23"/>
    <w:rsid w:val="0013591F"/>
    <w:rsid w:val="00197BBC"/>
    <w:rsid w:val="001B6E40"/>
    <w:rsid w:val="00203CB3"/>
    <w:rsid w:val="00205545"/>
    <w:rsid w:val="00216BF8"/>
    <w:rsid w:val="0024640E"/>
    <w:rsid w:val="0027085C"/>
    <w:rsid w:val="00284B42"/>
    <w:rsid w:val="002C1B16"/>
    <w:rsid w:val="002C5C70"/>
    <w:rsid w:val="002D3ADC"/>
    <w:rsid w:val="002E1497"/>
    <w:rsid w:val="003073C8"/>
    <w:rsid w:val="00331010"/>
    <w:rsid w:val="003A56F5"/>
    <w:rsid w:val="003D1943"/>
    <w:rsid w:val="003F28D5"/>
    <w:rsid w:val="00402BB1"/>
    <w:rsid w:val="00433770"/>
    <w:rsid w:val="00433BBD"/>
    <w:rsid w:val="004B5A13"/>
    <w:rsid w:val="004F52A8"/>
    <w:rsid w:val="005239C0"/>
    <w:rsid w:val="005267FE"/>
    <w:rsid w:val="00545332"/>
    <w:rsid w:val="005534AD"/>
    <w:rsid w:val="00563A93"/>
    <w:rsid w:val="005E595E"/>
    <w:rsid w:val="00621ABD"/>
    <w:rsid w:val="006420E4"/>
    <w:rsid w:val="00676B3C"/>
    <w:rsid w:val="00676C25"/>
    <w:rsid w:val="00687472"/>
    <w:rsid w:val="00711BA1"/>
    <w:rsid w:val="00767ED0"/>
    <w:rsid w:val="00771F16"/>
    <w:rsid w:val="00772155"/>
    <w:rsid w:val="0078294C"/>
    <w:rsid w:val="008A6758"/>
    <w:rsid w:val="008B023C"/>
    <w:rsid w:val="008B05B8"/>
    <w:rsid w:val="008B6008"/>
    <w:rsid w:val="008D488C"/>
    <w:rsid w:val="009402FB"/>
    <w:rsid w:val="00962A87"/>
    <w:rsid w:val="009712AD"/>
    <w:rsid w:val="00971DEC"/>
    <w:rsid w:val="009E1FCB"/>
    <w:rsid w:val="00A044F2"/>
    <w:rsid w:val="00A854D7"/>
    <w:rsid w:val="00AA0754"/>
    <w:rsid w:val="00B4007E"/>
    <w:rsid w:val="00B5165E"/>
    <w:rsid w:val="00B64B70"/>
    <w:rsid w:val="00B66857"/>
    <w:rsid w:val="00BA3B94"/>
    <w:rsid w:val="00BC5865"/>
    <w:rsid w:val="00C04E5D"/>
    <w:rsid w:val="00C07BE9"/>
    <w:rsid w:val="00C44A17"/>
    <w:rsid w:val="00C6526A"/>
    <w:rsid w:val="00CB709C"/>
    <w:rsid w:val="00CC6D5D"/>
    <w:rsid w:val="00D63865"/>
    <w:rsid w:val="00DC147B"/>
    <w:rsid w:val="00DE2754"/>
    <w:rsid w:val="00DE71A9"/>
    <w:rsid w:val="00E54645"/>
    <w:rsid w:val="00E6324E"/>
    <w:rsid w:val="00F9577D"/>
    <w:rsid w:val="00F977D0"/>
    <w:rsid w:val="00FC62C5"/>
    <w:rsid w:val="00FD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18D57"/>
  <w15:chartTrackingRefBased/>
  <w15:docId w15:val="{A531C559-250E-4102-8528-288AD1710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B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ListParagraph">
    <w:name w:val="List Paragraph"/>
    <w:basedOn w:val="Normal"/>
    <w:uiPriority w:val="34"/>
    <w:unhideWhenUsed/>
    <w:qFormat/>
    <w:rsid w:val="009712AD"/>
    <w:pPr>
      <w:ind w:left="720"/>
      <w:contextualSpacing/>
    </w:pPr>
  </w:style>
  <w:style w:type="character" w:styleId="FootnoteReference">
    <w:name w:val="footnote reference"/>
    <w:basedOn w:val="DefaultParagraphFont"/>
    <w:uiPriority w:val="99"/>
    <w:semiHidden/>
    <w:unhideWhenUsed/>
    <w:rsid w:val="00E6324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E6324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tchielozada/HoloLensHandTracking" TargetMode="External"/><Relationship Id="rId3" Type="http://schemas.openxmlformats.org/officeDocument/2006/relationships/hyperlink" Target="https://developer.microsoft.com/en-US/windows/downloads/windows-10-sdk" TargetMode="External"/><Relationship Id="rId7" Type="http://schemas.openxmlformats.org/officeDocument/2006/relationships/hyperlink" Target="https://www.billmccrary.com/holotoolkit-simple-dragresizerotate/" TargetMode="External"/><Relationship Id="rId2" Type="http://schemas.openxmlformats.org/officeDocument/2006/relationships/hyperlink" Target="https://github.com/Microsoft/MixedRealityToolkit-Unity/releases" TargetMode="External"/><Relationship Id="rId1" Type="http://schemas.openxmlformats.org/officeDocument/2006/relationships/hyperlink" Target="https://en.wikipedia.org/wiki/Augmented_reality" TargetMode="External"/><Relationship Id="rId6" Type="http://schemas.openxmlformats.org/officeDocument/2006/relationships/hyperlink" Target="https://docs.unity3d.com/ScriptReference/XR.WSA.SpatialMappingRenderer.html" TargetMode="External"/><Relationship Id="rId5" Type="http://schemas.openxmlformats.org/officeDocument/2006/relationships/hyperlink" Target="https://docs.unity3d.com/Manual/OcclusionCulling.html" TargetMode="External"/><Relationship Id="rId4" Type="http://schemas.openxmlformats.org/officeDocument/2006/relationships/hyperlink" Target="https://go.microsoft.com/fwlink/?linkid=852626" TargetMode="External"/><Relationship Id="rId9" Type="http://schemas.openxmlformats.org/officeDocument/2006/relationships/hyperlink" Target="https://www.billmccrary.com/holotoolkit-simple-dragresizerotat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6BCD2-A7F2-401C-A770-411E6BF9C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</Template>
  <TotalTime>93</TotalTime>
  <Pages>7</Pages>
  <Words>839</Words>
  <Characters>4787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Kim Juwon</cp:lastModifiedBy>
  <cp:revision>3</cp:revision>
  <dcterms:created xsi:type="dcterms:W3CDTF">2018-02-20T17:59:00Z</dcterms:created>
  <dcterms:modified xsi:type="dcterms:W3CDTF">2018-02-21T23:25:00Z</dcterms:modified>
</cp:coreProperties>
</file>